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36241" w14:textId="77777777" w:rsidR="00963907" w:rsidRPr="0020452B" w:rsidRDefault="00963907" w:rsidP="0020452B">
      <w:pPr>
        <w:pStyle w:val="Body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8"/>
        <w:gridCol w:w="4799"/>
        <w:gridCol w:w="2190"/>
        <w:gridCol w:w="1892"/>
      </w:tblGrid>
      <w:tr w:rsidR="008E16D4" w14:paraId="72D2D92D" w14:textId="77777777">
        <w:trPr>
          <w:cantSplit/>
        </w:trPr>
        <w:tc>
          <w:tcPr>
            <w:tcW w:w="1445" w:type="dxa"/>
          </w:tcPr>
          <w:p w14:paraId="770D37BE" w14:textId="77777777" w:rsidR="008E16D4" w:rsidRDefault="008E16D4">
            <w:pPr>
              <w:pStyle w:val="Tabletext"/>
            </w:pPr>
            <w:r>
              <w:t>Project</w:t>
            </w:r>
          </w:p>
        </w:tc>
        <w:tc>
          <w:tcPr>
            <w:tcW w:w="4927" w:type="dxa"/>
          </w:tcPr>
          <w:p w14:paraId="512075F3" w14:textId="77777777" w:rsidR="008E16D4" w:rsidRDefault="008E16D4">
            <w:pPr>
              <w:pStyle w:val="zProjectname"/>
            </w:pPr>
          </w:p>
        </w:tc>
        <w:tc>
          <w:tcPr>
            <w:tcW w:w="2224" w:type="dxa"/>
          </w:tcPr>
          <w:p w14:paraId="6559C3EA" w14:textId="7CB872BA" w:rsidR="008E16D4" w:rsidRDefault="00123CAC">
            <w:pPr>
              <w:pStyle w:val="Tabletext"/>
            </w:pPr>
            <w:r>
              <w:t>Date received</w:t>
            </w:r>
          </w:p>
        </w:tc>
        <w:tc>
          <w:tcPr>
            <w:tcW w:w="1939" w:type="dxa"/>
          </w:tcPr>
          <w:p w14:paraId="3FBDE3A4" w14:textId="77777777" w:rsidR="008E16D4" w:rsidRDefault="008E16D4">
            <w:pPr>
              <w:pStyle w:val="zProjectnum"/>
            </w:pPr>
          </w:p>
        </w:tc>
      </w:tr>
    </w:tbl>
    <w:p w14:paraId="1DE281F2" w14:textId="77777777" w:rsidR="008E16D4" w:rsidRDefault="008E16D4">
      <w:pPr>
        <w:pStyle w:val="Space"/>
      </w:pPr>
      <w:r>
        <w:t> 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8"/>
        <w:gridCol w:w="692"/>
        <w:gridCol w:w="277"/>
        <w:gridCol w:w="1822"/>
        <w:gridCol w:w="2612"/>
        <w:gridCol w:w="1251"/>
        <w:gridCol w:w="2297"/>
      </w:tblGrid>
      <w:tr w:rsidR="00C12409" w14:paraId="619B364D" w14:textId="77777777" w:rsidTr="00AB32CC">
        <w:tc>
          <w:tcPr>
            <w:tcW w:w="2093" w:type="dxa"/>
            <w:gridSpan w:val="2"/>
          </w:tcPr>
          <w:p w14:paraId="67C6959C" w14:textId="77777777" w:rsidR="00C12409" w:rsidRDefault="00C12409" w:rsidP="007345FC">
            <w:pPr>
              <w:pStyle w:val="Tabletext"/>
              <w:spacing w:before="180" w:after="0"/>
            </w:pPr>
            <w:r>
              <w:t>Item/Material type</w:t>
            </w:r>
          </w:p>
        </w:tc>
        <w:tc>
          <w:tcPr>
            <w:tcW w:w="4819" w:type="dxa"/>
            <w:gridSpan w:val="3"/>
          </w:tcPr>
          <w:p w14:paraId="486664CD" w14:textId="77777777" w:rsidR="00C12409" w:rsidRDefault="00C12409" w:rsidP="007345FC">
            <w:pPr>
              <w:pStyle w:val="Tabletext"/>
              <w:spacing w:before="180" w:after="0"/>
            </w:pPr>
          </w:p>
        </w:tc>
        <w:tc>
          <w:tcPr>
            <w:tcW w:w="1276" w:type="dxa"/>
          </w:tcPr>
          <w:p w14:paraId="1B35F23A" w14:textId="77777777" w:rsidR="00C12409" w:rsidRDefault="00C12409" w:rsidP="007345FC">
            <w:pPr>
              <w:pStyle w:val="Tabletext"/>
              <w:spacing w:before="180" w:after="0"/>
            </w:pPr>
            <w:r>
              <w:t>Quantity</w:t>
            </w:r>
          </w:p>
        </w:tc>
        <w:tc>
          <w:tcPr>
            <w:tcW w:w="2347" w:type="dxa"/>
          </w:tcPr>
          <w:p w14:paraId="7F9A682B" w14:textId="77777777" w:rsidR="00C12409" w:rsidRDefault="00C12409" w:rsidP="007345FC">
            <w:pPr>
              <w:pStyle w:val="Tabletext"/>
              <w:spacing w:before="180" w:after="0"/>
            </w:pPr>
          </w:p>
        </w:tc>
      </w:tr>
      <w:tr w:rsidR="007345FC" w14:paraId="75487B30" w14:textId="77777777" w:rsidTr="007345FC">
        <w:tc>
          <w:tcPr>
            <w:tcW w:w="4239" w:type="dxa"/>
            <w:gridSpan w:val="4"/>
          </w:tcPr>
          <w:p w14:paraId="1A7F0B68" w14:textId="77777777" w:rsidR="007345FC" w:rsidRDefault="007345FC" w:rsidP="007345FC">
            <w:pPr>
              <w:pStyle w:val="Tabletext"/>
              <w:spacing w:before="180" w:after="0"/>
            </w:pPr>
            <w:r>
              <w:t xml:space="preserve">Stockpile Reference </w:t>
            </w:r>
            <w:r>
              <w:rPr>
                <w:sz w:val="16"/>
              </w:rPr>
              <w:t>(or N/A if not applicable)</w:t>
            </w:r>
          </w:p>
        </w:tc>
        <w:tc>
          <w:tcPr>
            <w:tcW w:w="6296" w:type="dxa"/>
            <w:gridSpan w:val="3"/>
          </w:tcPr>
          <w:p w14:paraId="16E549AF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68C6D6AA" w14:textId="77777777" w:rsidTr="00C12409">
        <w:tc>
          <w:tcPr>
            <w:tcW w:w="1384" w:type="dxa"/>
          </w:tcPr>
          <w:p w14:paraId="78AADE9D" w14:textId="77777777" w:rsidR="007345FC" w:rsidRDefault="00C12409" w:rsidP="007345FC">
            <w:pPr>
              <w:pStyle w:val="Tabletext"/>
              <w:spacing w:before="180" w:after="0"/>
            </w:pPr>
            <w:r>
              <w:t>Where used</w:t>
            </w:r>
          </w:p>
        </w:tc>
        <w:tc>
          <w:tcPr>
            <w:tcW w:w="9151" w:type="dxa"/>
            <w:gridSpan w:val="6"/>
          </w:tcPr>
          <w:p w14:paraId="4E2B28BE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44819E90" w14:textId="77777777" w:rsidTr="00C12409">
        <w:tc>
          <w:tcPr>
            <w:tcW w:w="1384" w:type="dxa"/>
          </w:tcPr>
          <w:p w14:paraId="2F262933" w14:textId="77777777" w:rsidR="007345FC" w:rsidRDefault="007345FC" w:rsidP="007345FC">
            <w:pPr>
              <w:pStyle w:val="Tabletext"/>
              <w:spacing w:before="180" w:after="0"/>
            </w:pPr>
            <w:r>
              <w:t>Supplier</w:t>
            </w:r>
          </w:p>
        </w:tc>
        <w:tc>
          <w:tcPr>
            <w:tcW w:w="9151" w:type="dxa"/>
            <w:gridSpan w:val="6"/>
          </w:tcPr>
          <w:p w14:paraId="66076384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5D58EF2D" w14:textId="77777777" w:rsidTr="00AB32CC">
        <w:tc>
          <w:tcPr>
            <w:tcW w:w="2376" w:type="dxa"/>
            <w:gridSpan w:val="3"/>
          </w:tcPr>
          <w:p w14:paraId="3BACCB76" w14:textId="77777777" w:rsidR="007345FC" w:rsidRDefault="007345FC" w:rsidP="007345FC">
            <w:pPr>
              <w:pStyle w:val="Tabletext"/>
              <w:spacing w:before="180" w:after="0"/>
            </w:pPr>
            <w:r>
              <w:t>Docket Reference No.</w:t>
            </w:r>
          </w:p>
        </w:tc>
        <w:tc>
          <w:tcPr>
            <w:tcW w:w="8159" w:type="dxa"/>
            <w:gridSpan w:val="4"/>
          </w:tcPr>
          <w:p w14:paraId="6F063CD7" w14:textId="77777777" w:rsidR="007345FC" w:rsidRDefault="007345FC" w:rsidP="007345FC">
            <w:pPr>
              <w:pStyle w:val="Tabletext"/>
              <w:spacing w:before="180" w:after="0"/>
            </w:pPr>
          </w:p>
        </w:tc>
      </w:tr>
      <w:tr w:rsidR="007345FC" w14:paraId="419B19DB" w14:textId="77777777" w:rsidTr="007345FC">
        <w:tc>
          <w:tcPr>
            <w:tcW w:w="4239" w:type="dxa"/>
            <w:gridSpan w:val="4"/>
          </w:tcPr>
          <w:p w14:paraId="37DC80EB" w14:textId="77777777" w:rsidR="007345FC" w:rsidRDefault="007345FC" w:rsidP="007345FC">
            <w:pPr>
              <w:pStyle w:val="Tabletext"/>
              <w:spacing w:before="180" w:after="0"/>
            </w:pPr>
            <w:r>
              <w:t xml:space="preserve">Does delivery docket match items </w:t>
            </w:r>
            <w:proofErr w:type="gramStart"/>
            <w:r>
              <w:t>delivered</w:t>
            </w:r>
            <w:proofErr w:type="gramEnd"/>
            <w:r>
              <w:t>?</w:t>
            </w:r>
          </w:p>
        </w:tc>
        <w:tc>
          <w:tcPr>
            <w:tcW w:w="6296" w:type="dxa"/>
            <w:gridSpan w:val="3"/>
          </w:tcPr>
          <w:p w14:paraId="214A7C9B" w14:textId="77777777" w:rsidR="007345FC" w:rsidRPr="007041D7" w:rsidRDefault="007345FC" w:rsidP="004425BC">
            <w:pPr>
              <w:pStyle w:val="Tabletext"/>
              <w:spacing w:after="0"/>
              <w:rPr>
                <w:bCs/>
                <w:sz w:val="40"/>
              </w:rPr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</w:p>
        </w:tc>
      </w:tr>
      <w:tr w:rsidR="007345FC" w14:paraId="019A3B64" w14:textId="77777777" w:rsidTr="007345FC">
        <w:tc>
          <w:tcPr>
            <w:tcW w:w="4239" w:type="dxa"/>
            <w:gridSpan w:val="4"/>
          </w:tcPr>
          <w:p w14:paraId="763BAE56" w14:textId="77777777" w:rsidR="007345FC" w:rsidRDefault="007345FC" w:rsidP="007345FC">
            <w:pPr>
              <w:pStyle w:val="Tabletext"/>
              <w:spacing w:before="180" w:after="0"/>
            </w:pPr>
            <w:r>
              <w:t>Are items properly identified?</w:t>
            </w:r>
          </w:p>
        </w:tc>
        <w:tc>
          <w:tcPr>
            <w:tcW w:w="6296" w:type="dxa"/>
            <w:gridSpan w:val="3"/>
          </w:tcPr>
          <w:p w14:paraId="6A9C19E4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</w:p>
        </w:tc>
      </w:tr>
      <w:tr w:rsidR="007345FC" w14:paraId="3A535AB0" w14:textId="77777777" w:rsidTr="007345FC">
        <w:tc>
          <w:tcPr>
            <w:tcW w:w="4239" w:type="dxa"/>
            <w:gridSpan w:val="4"/>
          </w:tcPr>
          <w:p w14:paraId="14E50C99" w14:textId="77777777" w:rsidR="007345FC" w:rsidRDefault="007345FC" w:rsidP="007345FC">
            <w:pPr>
              <w:pStyle w:val="Tabletext"/>
              <w:spacing w:before="180" w:after="0"/>
            </w:pPr>
            <w:r>
              <w:t>Are the items undamaged?</w:t>
            </w:r>
          </w:p>
        </w:tc>
        <w:tc>
          <w:tcPr>
            <w:tcW w:w="6296" w:type="dxa"/>
            <w:gridSpan w:val="3"/>
          </w:tcPr>
          <w:p w14:paraId="322115F0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</w:p>
        </w:tc>
      </w:tr>
      <w:tr w:rsidR="007345FC" w14:paraId="374EC683" w14:textId="77777777" w:rsidTr="007345FC">
        <w:tc>
          <w:tcPr>
            <w:tcW w:w="4239" w:type="dxa"/>
            <w:gridSpan w:val="4"/>
          </w:tcPr>
          <w:p w14:paraId="2ACAE080" w14:textId="77777777" w:rsidR="007345FC" w:rsidRDefault="007345FC" w:rsidP="007345FC">
            <w:pPr>
              <w:pStyle w:val="Tabletext"/>
              <w:spacing w:before="180" w:after="0"/>
            </w:pPr>
            <w:r>
              <w:t>Are Compliance Certificates supplied</w:t>
            </w:r>
          </w:p>
        </w:tc>
        <w:tc>
          <w:tcPr>
            <w:tcW w:w="6296" w:type="dxa"/>
            <w:gridSpan w:val="3"/>
          </w:tcPr>
          <w:p w14:paraId="44136677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>N/A</w:t>
            </w:r>
          </w:p>
        </w:tc>
      </w:tr>
      <w:tr w:rsidR="007345FC" w14:paraId="3BD27680" w14:textId="77777777" w:rsidTr="007345FC">
        <w:tc>
          <w:tcPr>
            <w:tcW w:w="4239" w:type="dxa"/>
            <w:gridSpan w:val="4"/>
          </w:tcPr>
          <w:p w14:paraId="64225CEA" w14:textId="77777777" w:rsidR="007345FC" w:rsidRDefault="007345FC" w:rsidP="007345FC">
            <w:pPr>
              <w:pStyle w:val="Tabletext"/>
              <w:spacing w:before="180" w:after="0"/>
            </w:pPr>
            <w:r>
              <w:t>Are required Test Certificates supplied?</w:t>
            </w:r>
          </w:p>
        </w:tc>
        <w:tc>
          <w:tcPr>
            <w:tcW w:w="6296" w:type="dxa"/>
            <w:gridSpan w:val="3"/>
          </w:tcPr>
          <w:p w14:paraId="1553683C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>N/A</w:t>
            </w:r>
          </w:p>
        </w:tc>
      </w:tr>
      <w:tr w:rsidR="007345FC" w14:paraId="355CBBFF" w14:textId="77777777" w:rsidTr="007345FC">
        <w:tc>
          <w:tcPr>
            <w:tcW w:w="4239" w:type="dxa"/>
            <w:gridSpan w:val="4"/>
          </w:tcPr>
          <w:p w14:paraId="0D11F746" w14:textId="77777777" w:rsidR="007345FC" w:rsidRDefault="007345FC" w:rsidP="007345FC">
            <w:pPr>
              <w:pStyle w:val="Tabletext"/>
              <w:spacing w:before="180" w:after="0"/>
            </w:pPr>
            <w:r>
              <w:t xml:space="preserve">Are </w:t>
            </w:r>
            <w:r w:rsidR="00230B9C">
              <w:t>WHS</w:t>
            </w:r>
            <w:r>
              <w:t xml:space="preserve"> requirements satisfied, e.g. MSDS?</w:t>
            </w:r>
          </w:p>
        </w:tc>
        <w:tc>
          <w:tcPr>
            <w:tcW w:w="6296" w:type="dxa"/>
            <w:gridSpan w:val="3"/>
          </w:tcPr>
          <w:p w14:paraId="0547FA5F" w14:textId="77777777" w:rsidR="007345FC" w:rsidRPr="007041D7" w:rsidRDefault="007345FC" w:rsidP="004425BC">
            <w:pPr>
              <w:pStyle w:val="Tabletext"/>
              <w:spacing w:after="0"/>
            </w:pPr>
            <w:r w:rsidRPr="007041D7">
              <w:t>(Tick applicable answer)</w:t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Yes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 xml:space="preserve">No     </w:t>
            </w:r>
            <w:r w:rsidRPr="007041D7">
              <w:rPr>
                <w:bCs/>
                <w:sz w:val="40"/>
              </w:rPr>
              <w:sym w:font="Wingdings" w:char="F0A8"/>
            </w:r>
            <w:r w:rsidRPr="007041D7">
              <w:rPr>
                <w:bCs/>
                <w:sz w:val="40"/>
              </w:rPr>
              <w:t xml:space="preserve"> </w:t>
            </w:r>
            <w:r w:rsidRPr="007041D7">
              <w:t>N/A</w:t>
            </w:r>
          </w:p>
        </w:tc>
      </w:tr>
      <w:tr w:rsidR="00235ADA" w14:paraId="10389D53" w14:textId="77777777" w:rsidTr="007345FC">
        <w:tc>
          <w:tcPr>
            <w:tcW w:w="4239" w:type="dxa"/>
            <w:gridSpan w:val="4"/>
          </w:tcPr>
          <w:p w14:paraId="41A4E2EE" w14:textId="77777777" w:rsidR="00235ADA" w:rsidRPr="004425BC" w:rsidRDefault="00235ADA" w:rsidP="007345FC">
            <w:pPr>
              <w:pStyle w:val="Tabletext"/>
              <w:spacing w:before="180" w:after="0"/>
            </w:pPr>
            <w:r w:rsidRPr="00690E05">
              <w:rPr>
                <w:highlight w:val="yellow"/>
              </w:rPr>
              <w:t xml:space="preserve">If the delivery vehicle is </w:t>
            </w:r>
            <w:r w:rsidR="00C12409" w:rsidRPr="00690E05">
              <w:rPr>
                <w:highlight w:val="yellow"/>
              </w:rPr>
              <w:t>over</w:t>
            </w:r>
            <w:r w:rsidRPr="00690E05">
              <w:rPr>
                <w:highlight w:val="yellow"/>
              </w:rPr>
              <w:t xml:space="preserve"> 12 tonnes GVM or GCM, </w:t>
            </w:r>
            <w:r w:rsidR="00C12409" w:rsidRPr="00690E05">
              <w:rPr>
                <w:highlight w:val="yellow"/>
              </w:rPr>
              <w:t>doe</w:t>
            </w:r>
            <w:r w:rsidRPr="00690E05">
              <w:rPr>
                <w:highlight w:val="yellow"/>
              </w:rPr>
              <w:t xml:space="preserve">s the driver </w:t>
            </w:r>
            <w:r w:rsidR="00C12409" w:rsidRPr="00690E05">
              <w:rPr>
                <w:highlight w:val="yellow"/>
              </w:rPr>
              <w:t>have</w:t>
            </w:r>
            <w:r w:rsidRPr="00690E05">
              <w:rPr>
                <w:highlight w:val="yellow"/>
              </w:rPr>
              <w:t xml:space="preserve"> a completed form-</w:t>
            </w:r>
            <w:commentRangeStart w:id="0"/>
            <w:r w:rsidRPr="00690E05">
              <w:rPr>
                <w:highlight w:val="yellow"/>
              </w:rPr>
              <w:t>115</w:t>
            </w:r>
            <w:commentRangeEnd w:id="0"/>
            <w:r w:rsidR="00690E05">
              <w:rPr>
                <w:rStyle w:val="CommentReference"/>
                <w:rFonts w:asciiTheme="minorHAnsi" w:eastAsiaTheme="minorHAnsi" w:hAnsiTheme="minorHAnsi" w:cstheme="minorBidi"/>
              </w:rPr>
              <w:commentReference w:id="0"/>
            </w:r>
            <w:r w:rsidRPr="00690E05">
              <w:rPr>
                <w:highlight w:val="yellow"/>
              </w:rPr>
              <w:t>?</w:t>
            </w:r>
          </w:p>
        </w:tc>
        <w:tc>
          <w:tcPr>
            <w:tcW w:w="6296" w:type="dxa"/>
            <w:gridSpan w:val="3"/>
          </w:tcPr>
          <w:p w14:paraId="6DA28E43" w14:textId="77777777" w:rsidR="00235ADA" w:rsidRPr="004425BC" w:rsidRDefault="00235ADA" w:rsidP="004425BC">
            <w:pPr>
              <w:pStyle w:val="Tabletext"/>
              <w:spacing w:after="0"/>
            </w:pPr>
            <w:r w:rsidRPr="004425BC">
              <w:t>(Tick applicable answer)</w:t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rPr>
                <w:bCs/>
                <w:sz w:val="40"/>
              </w:rPr>
              <w:sym w:font="Wingdings" w:char="F0A8"/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t xml:space="preserve">Yes     </w:t>
            </w:r>
            <w:r w:rsidRPr="004425BC">
              <w:rPr>
                <w:bCs/>
                <w:sz w:val="40"/>
              </w:rPr>
              <w:sym w:font="Wingdings" w:char="F0A8"/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t xml:space="preserve">No     </w:t>
            </w:r>
            <w:r w:rsidRPr="004425BC">
              <w:rPr>
                <w:bCs/>
                <w:sz w:val="40"/>
              </w:rPr>
              <w:sym w:font="Wingdings" w:char="F0A8"/>
            </w:r>
            <w:r w:rsidRPr="004425BC">
              <w:rPr>
                <w:bCs/>
                <w:sz w:val="40"/>
              </w:rPr>
              <w:t xml:space="preserve"> </w:t>
            </w:r>
            <w:r w:rsidRPr="004425BC">
              <w:t>N/</w:t>
            </w:r>
            <w:smartTag w:uri="urn:schemas-microsoft-com:office:smarttags" w:element="PersonName">
              <w:r w:rsidRPr="004425BC">
                <w:t>A</w:t>
              </w:r>
            </w:smartTag>
          </w:p>
        </w:tc>
      </w:tr>
      <w:tr w:rsidR="00235ADA" w14:paraId="76D56A88" w14:textId="77777777" w:rsidTr="007345FC">
        <w:tc>
          <w:tcPr>
            <w:tcW w:w="4239" w:type="dxa"/>
            <w:gridSpan w:val="4"/>
          </w:tcPr>
          <w:p w14:paraId="66F82BBA" w14:textId="77777777" w:rsidR="00235ADA" w:rsidRDefault="00235ADA" w:rsidP="007345FC">
            <w:pPr>
              <w:pStyle w:val="Tabletext"/>
              <w:spacing w:before="180" w:after="0"/>
            </w:pPr>
            <w:r>
              <w:t>Comments:</w:t>
            </w:r>
            <w:bookmarkStart w:id="1" w:name="_GoBack"/>
            <w:bookmarkEnd w:id="1"/>
          </w:p>
        </w:tc>
        <w:tc>
          <w:tcPr>
            <w:tcW w:w="6296" w:type="dxa"/>
            <w:gridSpan w:val="3"/>
          </w:tcPr>
          <w:p w14:paraId="59B26FB6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2D747D99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6903204F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37FB6CB6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43865F2E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  <w:r>
              <w:tab/>
            </w:r>
          </w:p>
          <w:p w14:paraId="14FE321E" w14:textId="77777777" w:rsidR="00235ADA" w:rsidRDefault="00235ADA" w:rsidP="007345FC">
            <w:pPr>
              <w:pStyle w:val="Tabletext"/>
              <w:tabs>
                <w:tab w:val="right" w:leader="dot" w:pos="6804"/>
              </w:tabs>
              <w:spacing w:before="180" w:after="0"/>
            </w:pPr>
          </w:p>
        </w:tc>
      </w:tr>
    </w:tbl>
    <w:p w14:paraId="7464E81A" w14:textId="77777777" w:rsidR="007345FC" w:rsidRDefault="007345FC" w:rsidP="007345FC">
      <w:pPr>
        <w:pStyle w:val="Heading3"/>
      </w:pPr>
      <w:r>
        <w:t>Signature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0A0" w:firstRow="1" w:lastRow="0" w:firstColumn="1" w:lastColumn="0" w:noHBand="0" w:noVBand="0"/>
      </w:tblPr>
      <w:tblGrid>
        <w:gridCol w:w="241"/>
        <w:gridCol w:w="3822"/>
        <w:gridCol w:w="241"/>
        <w:gridCol w:w="3821"/>
        <w:gridCol w:w="241"/>
        <w:gridCol w:w="1706"/>
        <w:gridCol w:w="241"/>
      </w:tblGrid>
      <w:tr w:rsidR="007345FC" w14:paraId="4FF18138" w14:textId="77777777" w:rsidTr="00EB740F">
        <w:tc>
          <w:tcPr>
            <w:tcW w:w="241" w:type="dxa"/>
            <w:shd w:val="clear" w:color="auto" w:fill="auto"/>
          </w:tcPr>
          <w:p w14:paraId="5E2921A8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6AFD1FBE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0BB7A394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1F0B1971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07DBD221" w14:textId="77777777" w:rsidR="007345FC" w:rsidRDefault="007345FC" w:rsidP="007345FC">
            <w:pPr>
              <w:pStyle w:val="Bodyform"/>
            </w:pPr>
          </w:p>
        </w:tc>
        <w:tc>
          <w:tcPr>
            <w:tcW w:w="1742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1718F9CF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3434280E" w14:textId="77777777" w:rsidR="007345FC" w:rsidRDefault="007345FC" w:rsidP="007345FC">
            <w:pPr>
              <w:pStyle w:val="Bodyform"/>
            </w:pPr>
          </w:p>
        </w:tc>
      </w:tr>
      <w:tr w:rsidR="007345FC" w:rsidRPr="00EB740F" w14:paraId="2AE7B567" w14:textId="77777777" w:rsidTr="00EB740F">
        <w:tc>
          <w:tcPr>
            <w:tcW w:w="241" w:type="dxa"/>
            <w:shd w:val="clear" w:color="auto" w:fill="auto"/>
          </w:tcPr>
          <w:p w14:paraId="7EF71CE7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691CC8C5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Receiving inspector</w:t>
            </w:r>
          </w:p>
        </w:tc>
        <w:tc>
          <w:tcPr>
            <w:tcW w:w="242" w:type="dxa"/>
            <w:shd w:val="clear" w:color="auto" w:fill="auto"/>
          </w:tcPr>
          <w:p w14:paraId="104F1B57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45D8900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Signature</w:t>
            </w:r>
          </w:p>
        </w:tc>
        <w:tc>
          <w:tcPr>
            <w:tcW w:w="242" w:type="dxa"/>
            <w:shd w:val="clear" w:color="auto" w:fill="auto"/>
          </w:tcPr>
          <w:p w14:paraId="201B2C73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1742" w:type="dxa"/>
            <w:tcBorders>
              <w:top w:val="dashSmallGap" w:sz="4" w:space="0" w:color="auto"/>
            </w:tcBorders>
            <w:shd w:val="clear" w:color="auto" w:fill="auto"/>
          </w:tcPr>
          <w:p w14:paraId="4D84F691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Date</w:t>
            </w:r>
          </w:p>
        </w:tc>
        <w:tc>
          <w:tcPr>
            <w:tcW w:w="242" w:type="dxa"/>
            <w:shd w:val="clear" w:color="auto" w:fill="auto"/>
          </w:tcPr>
          <w:p w14:paraId="00F3FAC3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</w:tr>
    </w:tbl>
    <w:p w14:paraId="1626EA7E" w14:textId="77777777" w:rsidR="007345FC" w:rsidRDefault="007345FC" w:rsidP="007345FC">
      <w:pPr>
        <w:pStyle w:val="Heading3"/>
      </w:pPr>
      <w:r>
        <w:t>Action taken regarding nonconforming goods</w:t>
      </w:r>
    </w:p>
    <w:tbl>
      <w:tblPr>
        <w:tblW w:w="4924" w:type="pct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01"/>
        <w:gridCol w:w="1819"/>
        <w:gridCol w:w="1942"/>
      </w:tblGrid>
      <w:tr w:rsidR="007345FC" w14:paraId="5B662F33" w14:textId="77777777" w:rsidTr="007345FC">
        <w:tc>
          <w:tcPr>
            <w:tcW w:w="10375" w:type="dxa"/>
            <w:gridSpan w:val="3"/>
            <w:tcBorders>
              <w:top w:val="nil"/>
              <w:left w:val="nil"/>
              <w:bottom w:val="dashSmallGap" w:sz="2" w:space="0" w:color="auto"/>
              <w:right w:val="nil"/>
            </w:tcBorders>
          </w:tcPr>
          <w:p w14:paraId="6DFE99FB" w14:textId="77777777" w:rsidR="007345FC" w:rsidRDefault="007345FC" w:rsidP="007345FC">
            <w:pPr>
              <w:pStyle w:val="Tabletext"/>
              <w:spacing w:before="180" w:after="0"/>
              <w:ind w:firstLine="142"/>
            </w:pPr>
          </w:p>
        </w:tc>
      </w:tr>
      <w:tr w:rsidR="007345FC" w14:paraId="4E2DBD62" w14:textId="77777777" w:rsidTr="005272F6">
        <w:tc>
          <w:tcPr>
            <w:tcW w:w="6549" w:type="dxa"/>
            <w:tcBorders>
              <w:top w:val="dashSmallGap" w:sz="2" w:space="0" w:color="auto"/>
              <w:left w:val="nil"/>
              <w:bottom w:val="dashSmallGap" w:sz="2" w:space="0" w:color="auto"/>
              <w:right w:val="nil"/>
            </w:tcBorders>
          </w:tcPr>
          <w:p w14:paraId="7A2DA73E" w14:textId="77777777" w:rsidR="007345FC" w:rsidRDefault="007345FC" w:rsidP="007345FC">
            <w:pPr>
              <w:pStyle w:val="Tabletext"/>
              <w:spacing w:before="180" w:after="0"/>
              <w:ind w:firstLine="142"/>
            </w:pPr>
          </w:p>
        </w:tc>
        <w:tc>
          <w:tcPr>
            <w:tcW w:w="1843" w:type="dxa"/>
            <w:tcBorders>
              <w:top w:val="dashSmallGap" w:sz="2" w:space="0" w:color="auto"/>
              <w:left w:val="nil"/>
              <w:bottom w:val="nil"/>
              <w:right w:val="nil"/>
            </w:tcBorders>
          </w:tcPr>
          <w:p w14:paraId="4475EF0F" w14:textId="7E2F9038" w:rsidR="007345FC" w:rsidRDefault="007345FC" w:rsidP="005272F6">
            <w:pPr>
              <w:pStyle w:val="Tabletext"/>
              <w:spacing w:before="180" w:after="0"/>
              <w:ind w:firstLine="142"/>
              <w:jc w:val="right"/>
            </w:pPr>
            <w:r>
              <w:t>NCR no</w:t>
            </w:r>
            <w:r w:rsidR="00123CAC">
              <w:t>.</w:t>
            </w:r>
          </w:p>
        </w:tc>
        <w:tc>
          <w:tcPr>
            <w:tcW w:w="1983" w:type="dxa"/>
            <w:tcBorders>
              <w:top w:val="dashSmallGap" w:sz="2" w:space="0" w:color="auto"/>
              <w:left w:val="nil"/>
              <w:bottom w:val="dashSmallGap" w:sz="2" w:space="0" w:color="auto"/>
              <w:right w:val="nil"/>
            </w:tcBorders>
          </w:tcPr>
          <w:p w14:paraId="7B60DDE6" w14:textId="77777777" w:rsidR="007345FC" w:rsidRDefault="007345FC" w:rsidP="007345FC">
            <w:pPr>
              <w:pStyle w:val="Tabletext"/>
              <w:spacing w:before="180" w:after="0"/>
              <w:ind w:firstLine="142"/>
            </w:pPr>
          </w:p>
        </w:tc>
      </w:tr>
    </w:tbl>
    <w:p w14:paraId="4BC74A1E" w14:textId="77777777" w:rsidR="007345FC" w:rsidRDefault="007345FC" w:rsidP="007345FC">
      <w:pPr>
        <w:pStyle w:val="Space"/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0A0" w:firstRow="1" w:lastRow="0" w:firstColumn="1" w:lastColumn="0" w:noHBand="0" w:noVBand="0"/>
      </w:tblPr>
      <w:tblGrid>
        <w:gridCol w:w="241"/>
        <w:gridCol w:w="3825"/>
        <w:gridCol w:w="241"/>
        <w:gridCol w:w="3819"/>
        <w:gridCol w:w="241"/>
        <w:gridCol w:w="1705"/>
        <w:gridCol w:w="241"/>
      </w:tblGrid>
      <w:tr w:rsidR="007345FC" w14:paraId="50625163" w14:textId="77777777" w:rsidTr="00EB740F">
        <w:tc>
          <w:tcPr>
            <w:tcW w:w="241" w:type="dxa"/>
            <w:shd w:val="clear" w:color="auto" w:fill="auto"/>
          </w:tcPr>
          <w:p w14:paraId="377341DB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5BB24A0B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61CF7FE1" w14:textId="77777777" w:rsidR="007345FC" w:rsidRDefault="007345FC" w:rsidP="007345FC">
            <w:pPr>
              <w:pStyle w:val="Bodyform"/>
            </w:pPr>
          </w:p>
        </w:tc>
        <w:tc>
          <w:tcPr>
            <w:tcW w:w="3913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7069CC8D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25D93A0E" w14:textId="77777777" w:rsidR="007345FC" w:rsidRDefault="007345FC" w:rsidP="007345FC">
            <w:pPr>
              <w:pStyle w:val="Bodyform"/>
            </w:pPr>
          </w:p>
        </w:tc>
        <w:tc>
          <w:tcPr>
            <w:tcW w:w="1742" w:type="dxa"/>
            <w:tcBorders>
              <w:top w:val="single" w:sz="2" w:space="0" w:color="auto"/>
              <w:bottom w:val="dashSmallGap" w:sz="4" w:space="0" w:color="auto"/>
            </w:tcBorders>
            <w:shd w:val="clear" w:color="auto" w:fill="auto"/>
          </w:tcPr>
          <w:p w14:paraId="1994F63E" w14:textId="77777777" w:rsidR="007345FC" w:rsidRDefault="007345FC" w:rsidP="007345FC">
            <w:pPr>
              <w:pStyle w:val="Bodyform"/>
            </w:pPr>
          </w:p>
        </w:tc>
        <w:tc>
          <w:tcPr>
            <w:tcW w:w="242" w:type="dxa"/>
            <w:shd w:val="clear" w:color="auto" w:fill="auto"/>
          </w:tcPr>
          <w:p w14:paraId="02B7631F" w14:textId="77777777" w:rsidR="007345FC" w:rsidRDefault="007345FC" w:rsidP="007345FC">
            <w:pPr>
              <w:pStyle w:val="Bodyform"/>
            </w:pPr>
          </w:p>
        </w:tc>
      </w:tr>
      <w:tr w:rsidR="007345FC" w:rsidRPr="00EB740F" w14:paraId="3CB99155" w14:textId="77777777" w:rsidTr="00EB740F">
        <w:tc>
          <w:tcPr>
            <w:tcW w:w="241" w:type="dxa"/>
            <w:shd w:val="clear" w:color="auto" w:fill="auto"/>
          </w:tcPr>
          <w:p w14:paraId="66D9147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30F3E1DE" w14:textId="57E32775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 xml:space="preserve">Project </w:t>
            </w:r>
            <w:r w:rsidR="004805BF">
              <w:rPr>
                <w:sz w:val="16"/>
              </w:rPr>
              <w:t>Coordinator</w:t>
            </w:r>
          </w:p>
        </w:tc>
        <w:tc>
          <w:tcPr>
            <w:tcW w:w="242" w:type="dxa"/>
            <w:shd w:val="clear" w:color="auto" w:fill="auto"/>
          </w:tcPr>
          <w:p w14:paraId="172CCF0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3913" w:type="dxa"/>
            <w:tcBorders>
              <w:top w:val="dashSmallGap" w:sz="4" w:space="0" w:color="auto"/>
            </w:tcBorders>
            <w:shd w:val="clear" w:color="auto" w:fill="auto"/>
          </w:tcPr>
          <w:p w14:paraId="2D0FF18D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Signature</w:t>
            </w:r>
          </w:p>
        </w:tc>
        <w:tc>
          <w:tcPr>
            <w:tcW w:w="242" w:type="dxa"/>
            <w:shd w:val="clear" w:color="auto" w:fill="auto"/>
          </w:tcPr>
          <w:p w14:paraId="57B2812B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  <w:tc>
          <w:tcPr>
            <w:tcW w:w="1742" w:type="dxa"/>
            <w:tcBorders>
              <w:top w:val="dashSmallGap" w:sz="4" w:space="0" w:color="auto"/>
            </w:tcBorders>
            <w:shd w:val="clear" w:color="auto" w:fill="auto"/>
          </w:tcPr>
          <w:p w14:paraId="76122B61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  <w:r w:rsidRPr="00EB740F">
              <w:rPr>
                <w:sz w:val="16"/>
              </w:rPr>
              <w:t>Date</w:t>
            </w:r>
          </w:p>
        </w:tc>
        <w:tc>
          <w:tcPr>
            <w:tcW w:w="242" w:type="dxa"/>
            <w:shd w:val="clear" w:color="auto" w:fill="auto"/>
          </w:tcPr>
          <w:p w14:paraId="3217237F" w14:textId="77777777" w:rsidR="007345FC" w:rsidRPr="00EB740F" w:rsidRDefault="007345FC" w:rsidP="007345FC">
            <w:pPr>
              <w:pStyle w:val="Tabletext"/>
              <w:rPr>
                <w:sz w:val="16"/>
              </w:rPr>
            </w:pPr>
          </w:p>
        </w:tc>
      </w:tr>
    </w:tbl>
    <w:p w14:paraId="36094DAF" w14:textId="77777777" w:rsidR="008E16D4" w:rsidRDefault="008E16D4" w:rsidP="007345FC">
      <w:pPr>
        <w:pStyle w:val="Space"/>
      </w:pPr>
    </w:p>
    <w:sectPr w:rsidR="008E16D4" w:rsidSect="00123CAC">
      <w:footerReference w:type="default" r:id="rId10"/>
      <w:headerReference w:type="first" r:id="rId11"/>
      <w:footerReference w:type="first" r:id="rId12"/>
      <w:pgSz w:w="11907" w:h="16840" w:code="9"/>
      <w:pgMar w:top="1134" w:right="567" w:bottom="567" w:left="1021" w:header="1021" w:footer="284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rne Redemski" w:date="2020-06-03T09:32:00Z" w:initials="AR">
    <w:p w14:paraId="14D3972A" w14:textId="5BA23350" w:rsidR="00690E05" w:rsidRDefault="00690E05">
      <w:pPr>
        <w:pStyle w:val="CommentText"/>
      </w:pPr>
      <w:r>
        <w:rPr>
          <w:rStyle w:val="CommentReference"/>
        </w:rPr>
        <w:annotationRef/>
      </w:r>
      <w:r>
        <w:t>Can a copy of this Form be made available?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4D3972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4D3972A" w16cid:durableId="2281EC9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E4BFAB" w14:textId="77777777" w:rsidR="007F47AB" w:rsidRDefault="007F47AB" w:rsidP="008E16D4">
      <w:pPr>
        <w:pStyle w:val="Tabletext"/>
      </w:pPr>
      <w:r>
        <w:separator/>
      </w:r>
    </w:p>
  </w:endnote>
  <w:endnote w:type="continuationSeparator" w:id="0">
    <w:p w14:paraId="3CCD7CEC" w14:textId="77777777" w:rsidR="007F47AB" w:rsidRDefault="007F47AB" w:rsidP="008E16D4">
      <w:pPr>
        <w:pStyle w:val="Table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EE72E83E-AF1D-41C8-8101-B8CDF8044E6E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subsetted="1" w:fontKey="{47082A1B-2D10-4474-9D47-C8E1463D32E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04076" w14:textId="3D4F2B83" w:rsidR="00123CAC" w:rsidRDefault="00123CAC" w:rsidP="00123CAC">
    <w:pPr>
      <w:pStyle w:val="Footer"/>
      <w:tabs>
        <w:tab w:val="center" w:pos="5103"/>
        <w:tab w:val="right" w:pos="10206"/>
      </w:tabs>
    </w:pPr>
    <w:r>
      <w:t xml:space="preserve">Issue 1.0 (14 Aug 2019) </w:t>
    </w:r>
    <w:r>
      <w:tab/>
    </w:r>
    <w:r w:rsidRPr="00123CAC">
      <w:t>Next Review: Aug 2020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 w:rsidR="00690E05">
      <w:fldChar w:fldCharType="begin"/>
    </w:r>
    <w:r w:rsidR="00690E05">
      <w:instrText xml:space="preserve"> NUMPAGES </w:instrText>
    </w:r>
    <w:r w:rsidR="00690E05">
      <w:fldChar w:fldCharType="separate"/>
    </w:r>
    <w:r>
      <w:t>2</w:t>
    </w:r>
    <w:r w:rsidR="00690E05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50444" w14:textId="1E2D4247" w:rsidR="000B2C56" w:rsidRDefault="000B2C56">
    <w:pPr>
      <w:pStyle w:val="Footer"/>
      <w:tabs>
        <w:tab w:val="center" w:pos="5103"/>
        <w:tab w:val="right" w:pos="10206"/>
      </w:tabs>
    </w:pPr>
    <w:bookmarkStart w:id="2" w:name="footer"/>
    <w:r>
      <w:t xml:space="preserve">Issue </w:t>
    </w:r>
    <w:r w:rsidR="00123CAC">
      <w:t>1.0</w:t>
    </w:r>
    <w:r>
      <w:t xml:space="preserve"> (</w:t>
    </w:r>
    <w:r w:rsidR="004805BF">
      <w:t>2 Jan 2020</w:t>
    </w:r>
    <w:r>
      <w:t>)</w:t>
    </w:r>
    <w:bookmarkEnd w:id="2"/>
    <w:r w:rsidR="00123CAC">
      <w:t xml:space="preserve"> </w:t>
    </w:r>
    <w:r w:rsidR="00123CAC">
      <w:tab/>
    </w:r>
    <w:r w:rsidR="00123CAC" w:rsidRPr="00123CAC">
      <w:t xml:space="preserve">Next Review: </w:t>
    </w:r>
    <w:r w:rsidR="004805BF">
      <w:t>Jan</w:t>
    </w:r>
    <w:r w:rsidR="00123CAC" w:rsidRPr="00123CAC">
      <w:t xml:space="preserve"> 202</w:t>
    </w:r>
    <w:r w:rsidR="004805BF">
      <w:t>1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096812">
      <w:rPr>
        <w:noProof/>
      </w:rPr>
      <w:t>1</w:t>
    </w:r>
    <w:r>
      <w:fldChar w:fldCharType="end"/>
    </w:r>
    <w:r>
      <w:t xml:space="preserve"> of </w:t>
    </w:r>
    <w:fldSimple w:instr=" NUMPAGES ">
      <w:r w:rsidR="00096812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A517C2" w14:textId="77777777" w:rsidR="007F47AB" w:rsidRDefault="007F47AB" w:rsidP="008E16D4">
      <w:pPr>
        <w:pStyle w:val="Tabletext"/>
      </w:pPr>
      <w:r>
        <w:separator/>
      </w:r>
    </w:p>
  </w:footnote>
  <w:footnote w:type="continuationSeparator" w:id="0">
    <w:p w14:paraId="497D0587" w14:textId="77777777" w:rsidR="007F47AB" w:rsidRDefault="007F47AB" w:rsidP="008E16D4">
      <w:pPr>
        <w:pStyle w:val="Table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3824A" w14:textId="6A15CE40" w:rsidR="00123CAC" w:rsidRDefault="008C3FAC" w:rsidP="00123CA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21CF15" wp14:editId="6B44DE0E">
          <wp:simplePos x="0" y="0"/>
          <wp:positionH relativeFrom="margin">
            <wp:posOffset>5079365</wp:posOffset>
          </wp:positionH>
          <wp:positionV relativeFrom="paragraph">
            <wp:posOffset>-514985</wp:posOffset>
          </wp:positionV>
          <wp:extent cx="1447800" cy="6858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3CAC">
      <w:tab/>
    </w:r>
    <w:r w:rsidR="00123CAC">
      <w:tab/>
    </w:r>
    <w:r w:rsidR="00123CAC">
      <w:tab/>
    </w:r>
  </w:p>
  <w:p w14:paraId="45FEEE68" w14:textId="540F4D50" w:rsidR="00123CAC" w:rsidRDefault="00123CAC" w:rsidP="00123CAC"/>
  <w:tbl>
    <w:tblPr>
      <w:tblStyle w:val="TableGrid1"/>
      <w:tblW w:w="1045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123CAC" w:rsidRPr="007E733E" w14:paraId="6AFCC8FB" w14:textId="77777777" w:rsidTr="00123CAC">
      <w:tc>
        <w:tcPr>
          <w:tcW w:w="10456" w:type="dxa"/>
          <w:vAlign w:val="bottom"/>
        </w:tcPr>
        <w:p w14:paraId="600CED69" w14:textId="0644D883" w:rsidR="00123CAC" w:rsidRPr="007E733E" w:rsidRDefault="00123CAC" w:rsidP="00123CAC">
          <w:pPr>
            <w:spacing w:after="60"/>
            <w:rPr>
              <w:rFonts w:ascii="Arial" w:hAnsi="Arial" w:cs="Arial"/>
            </w:rPr>
          </w:pPr>
          <w:r w:rsidRPr="00123CAC">
            <w:rPr>
              <w:rFonts w:ascii="Tahoma" w:hAnsi="Tahoma" w:cs="Tahoma"/>
              <w:b/>
              <w:noProof/>
              <w:sz w:val="36"/>
              <w:szCs w:val="36"/>
            </w:rPr>
            <w:t>Receiving Inspection Form</w:t>
          </w:r>
          <w:r w:rsidRPr="00123CAC">
            <w:rPr>
              <w:rFonts w:ascii="Tahoma" w:hAnsi="Tahoma" w:cs="Tahoma"/>
              <w:b/>
              <w:noProof/>
              <w:sz w:val="36"/>
              <w:szCs w:val="36"/>
            </w:rPr>
            <w:tab/>
          </w:r>
          <w:r w:rsidRPr="00232209">
            <w:rPr>
              <w:rFonts w:ascii="Tahoma" w:hAnsi="Tahoma" w:cs="Tahoma"/>
              <w:b/>
              <w:noProof/>
              <w:sz w:val="36"/>
              <w:szCs w:val="36"/>
            </w:rPr>
            <w:t xml:space="preserve"> </w:t>
          </w:r>
        </w:p>
      </w:tc>
    </w:tr>
  </w:tbl>
  <w:p w14:paraId="5C5E4C6F" w14:textId="0C9138E3" w:rsidR="00123CAC" w:rsidRPr="00123CAC" w:rsidRDefault="00123CAC" w:rsidP="00123CAC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F62851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7BBE7AD8"/>
    <w:multiLevelType w:val="hybridMultilevel"/>
    <w:tmpl w:val="4B788F2C"/>
    <w:lvl w:ilvl="0" w:tplc="D0644AB4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rne Redemski">
    <w15:presenceInfo w15:providerId="AD" w15:userId="S::aredemski@singleton.nsw.gov.au::b7bbcf3c-8081-479b-b262-aefe26b367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FC"/>
    <w:rsid w:val="00021757"/>
    <w:rsid w:val="00023958"/>
    <w:rsid w:val="0006032A"/>
    <w:rsid w:val="000846B5"/>
    <w:rsid w:val="00096812"/>
    <w:rsid w:val="000B2C56"/>
    <w:rsid w:val="00123CAC"/>
    <w:rsid w:val="001B288A"/>
    <w:rsid w:val="0020452B"/>
    <w:rsid w:val="00230B9C"/>
    <w:rsid w:val="00235ADA"/>
    <w:rsid w:val="00285021"/>
    <w:rsid w:val="0029057A"/>
    <w:rsid w:val="0029382F"/>
    <w:rsid w:val="002B2E1C"/>
    <w:rsid w:val="002F4A21"/>
    <w:rsid w:val="00336B06"/>
    <w:rsid w:val="003F5647"/>
    <w:rsid w:val="004425BC"/>
    <w:rsid w:val="00444EDC"/>
    <w:rsid w:val="004805BF"/>
    <w:rsid w:val="00495DEA"/>
    <w:rsid w:val="005272F6"/>
    <w:rsid w:val="0057246C"/>
    <w:rsid w:val="00587E9E"/>
    <w:rsid w:val="005F2BC5"/>
    <w:rsid w:val="006314E6"/>
    <w:rsid w:val="00690E05"/>
    <w:rsid w:val="006B2D83"/>
    <w:rsid w:val="007345FC"/>
    <w:rsid w:val="007A38CA"/>
    <w:rsid w:val="007F47AB"/>
    <w:rsid w:val="00834DA3"/>
    <w:rsid w:val="00853E6C"/>
    <w:rsid w:val="00891164"/>
    <w:rsid w:val="008B1F4D"/>
    <w:rsid w:val="008C3FAC"/>
    <w:rsid w:val="008E16D4"/>
    <w:rsid w:val="00963907"/>
    <w:rsid w:val="009B0DD5"/>
    <w:rsid w:val="00A05070"/>
    <w:rsid w:val="00A23719"/>
    <w:rsid w:val="00A94F3C"/>
    <w:rsid w:val="00AB32CC"/>
    <w:rsid w:val="00AF7607"/>
    <w:rsid w:val="00B21361"/>
    <w:rsid w:val="00B32852"/>
    <w:rsid w:val="00BB797F"/>
    <w:rsid w:val="00C12409"/>
    <w:rsid w:val="00C33BAB"/>
    <w:rsid w:val="00C62B3A"/>
    <w:rsid w:val="00D736A8"/>
    <w:rsid w:val="00DA59C2"/>
    <w:rsid w:val="00EB740F"/>
    <w:rsid w:val="00EE00EE"/>
    <w:rsid w:val="00F54652"/>
    <w:rsid w:val="00FA0D78"/>
    <w:rsid w:val="00FD63F6"/>
    <w:rsid w:val="00FE39FE"/>
    <w:rsid w:val="00FF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ocId w14:val="53C14365"/>
  <w15:chartTrackingRefBased/>
  <w15:docId w15:val="{FA224B39-CF58-4575-9FE0-4C9A92F3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690E05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next w:val="Body"/>
    <w:qFormat/>
    <w:rsid w:val="00235ADA"/>
    <w:pPr>
      <w:keepNext/>
      <w:spacing w:before="60" w:after="60"/>
      <w:outlineLvl w:val="0"/>
    </w:pPr>
    <w:rPr>
      <w:rFonts w:ascii="Arial" w:hAnsi="Arial" w:cs="Arial"/>
      <w:b/>
      <w:bCs/>
      <w:kern w:val="32"/>
      <w:sz w:val="40"/>
      <w:szCs w:val="32"/>
      <w:lang w:eastAsia="en-US"/>
    </w:rPr>
  </w:style>
  <w:style w:type="paragraph" w:styleId="Heading2">
    <w:name w:val="heading 2"/>
    <w:next w:val="Body"/>
    <w:qFormat/>
    <w:rsid w:val="00235ADA"/>
    <w:pPr>
      <w:keepNext/>
      <w:spacing w:before="60" w:after="60"/>
      <w:outlineLvl w:val="1"/>
    </w:pPr>
    <w:rPr>
      <w:rFonts w:ascii="Arial" w:hAnsi="Arial" w:cs="Arial"/>
      <w:b/>
      <w:bCs/>
      <w:iCs/>
      <w:sz w:val="32"/>
      <w:szCs w:val="28"/>
      <w:lang w:eastAsia="en-US"/>
    </w:rPr>
  </w:style>
  <w:style w:type="paragraph" w:styleId="Heading3">
    <w:name w:val="heading 3"/>
    <w:next w:val="Body"/>
    <w:qFormat/>
    <w:rsid w:val="00235ADA"/>
    <w:pPr>
      <w:keepNext/>
      <w:spacing w:before="120" w:after="60"/>
      <w:outlineLvl w:val="2"/>
    </w:pPr>
    <w:rPr>
      <w:rFonts w:ascii="Arial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qFormat/>
    <w:rsid w:val="00235AD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sid w:val="00690E0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90E05"/>
  </w:style>
  <w:style w:type="paragraph" w:styleId="Header">
    <w:name w:val="header"/>
    <w:rsid w:val="00235ADA"/>
    <w:rPr>
      <w:rFonts w:ascii="Arial" w:hAnsi="Arial"/>
      <w:sz w:val="16"/>
      <w:lang w:eastAsia="en-US"/>
    </w:rPr>
  </w:style>
  <w:style w:type="paragraph" w:styleId="Footer">
    <w:name w:val="footer"/>
    <w:rsid w:val="00235ADA"/>
    <w:rPr>
      <w:rFonts w:ascii="Arial" w:hAnsi="Arial"/>
      <w:sz w:val="16"/>
      <w:lang w:eastAsia="en-US"/>
    </w:rPr>
  </w:style>
  <w:style w:type="paragraph" w:customStyle="1" w:styleId="Tabletext">
    <w:name w:val="Table text"/>
    <w:rsid w:val="00235ADA"/>
    <w:pPr>
      <w:spacing w:before="60" w:after="60"/>
    </w:pPr>
    <w:rPr>
      <w:rFonts w:ascii="Arial" w:hAnsi="Arial"/>
      <w:lang w:eastAsia="en-US"/>
    </w:rPr>
  </w:style>
  <w:style w:type="paragraph" w:customStyle="1" w:styleId="Bodyform">
    <w:name w:val="Body form"/>
    <w:rsid w:val="00235ADA"/>
    <w:pPr>
      <w:spacing w:before="60" w:after="60"/>
    </w:pPr>
    <w:rPr>
      <w:sz w:val="24"/>
    </w:rPr>
  </w:style>
  <w:style w:type="paragraph" w:customStyle="1" w:styleId="zProjectname">
    <w:name w:val="zProject name"/>
    <w:next w:val="Body"/>
    <w:rsid w:val="00235ADA"/>
    <w:pPr>
      <w:spacing w:before="60" w:after="60"/>
    </w:pPr>
    <w:rPr>
      <w:sz w:val="24"/>
      <w:lang w:eastAsia="en-US"/>
    </w:rPr>
  </w:style>
  <w:style w:type="paragraph" w:customStyle="1" w:styleId="zDocname">
    <w:name w:val="zDoc name"/>
    <w:next w:val="Body"/>
    <w:rsid w:val="00235ADA"/>
    <w:rPr>
      <w:rFonts w:ascii="Arial" w:hAnsi="Arial"/>
      <w:b/>
      <w:sz w:val="32"/>
      <w:lang w:eastAsia="en-US"/>
    </w:rPr>
  </w:style>
  <w:style w:type="paragraph" w:customStyle="1" w:styleId="zDocnum">
    <w:name w:val="zDoc num"/>
    <w:next w:val="Body"/>
    <w:rsid w:val="00235ADA"/>
    <w:rPr>
      <w:rFonts w:ascii="Arial" w:hAnsi="Arial"/>
      <w:b/>
      <w:sz w:val="48"/>
      <w:lang w:eastAsia="en-US"/>
    </w:rPr>
  </w:style>
  <w:style w:type="paragraph" w:customStyle="1" w:styleId="Body">
    <w:name w:val="Body"/>
    <w:rsid w:val="00235ADA"/>
    <w:pPr>
      <w:spacing w:before="60" w:after="60"/>
    </w:pPr>
    <w:rPr>
      <w:sz w:val="24"/>
      <w:lang w:eastAsia="en-US"/>
    </w:rPr>
  </w:style>
  <w:style w:type="paragraph" w:customStyle="1" w:styleId="Space">
    <w:name w:val="Space"/>
    <w:next w:val="Body"/>
    <w:rsid w:val="00235ADA"/>
    <w:pPr>
      <w:spacing w:line="120" w:lineRule="exact"/>
    </w:pPr>
    <w:rPr>
      <w:sz w:val="24"/>
      <w:lang w:eastAsia="en-US"/>
    </w:rPr>
  </w:style>
  <w:style w:type="paragraph" w:customStyle="1" w:styleId="Tableblt">
    <w:name w:val="Table blt"/>
    <w:rsid w:val="00A23719"/>
    <w:pPr>
      <w:tabs>
        <w:tab w:val="num" w:pos="170"/>
      </w:tabs>
      <w:spacing w:before="60" w:after="60"/>
      <w:ind w:left="170" w:hanging="170"/>
    </w:pPr>
    <w:rPr>
      <w:rFonts w:ascii="Arial" w:hAnsi="Arial"/>
      <w:lang w:eastAsia="en-US"/>
    </w:rPr>
  </w:style>
  <w:style w:type="paragraph" w:customStyle="1" w:styleId="Tablehead">
    <w:name w:val="Table head"/>
    <w:rsid w:val="00235ADA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zProjectnum">
    <w:name w:val="zProject num"/>
    <w:next w:val="Body"/>
    <w:rsid w:val="00235ADA"/>
    <w:pPr>
      <w:spacing w:before="60" w:after="60"/>
    </w:pPr>
    <w:rPr>
      <w:sz w:val="24"/>
      <w:lang w:eastAsia="en-US"/>
    </w:rPr>
  </w:style>
  <w:style w:type="paragraph" w:customStyle="1" w:styleId="Tablehead1">
    <w:name w:val="Table head1"/>
    <w:basedOn w:val="Tablehead"/>
    <w:rsid w:val="00235ADA"/>
    <w:pPr>
      <w:jc w:val="center"/>
    </w:pPr>
    <w:rPr>
      <w:sz w:val="16"/>
      <w:szCs w:val="16"/>
    </w:rPr>
  </w:style>
  <w:style w:type="table" w:styleId="TableGrid">
    <w:name w:val="Table Grid"/>
    <w:basedOn w:val="TableNormal"/>
    <w:rsid w:val="00734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123CA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690E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690E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90E05"/>
    <w:rPr>
      <w:rFonts w:asciiTheme="minorHAnsi" w:eastAsiaTheme="minorHAnsi" w:hAnsiTheme="minorHAnsi" w:cstheme="minorBid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90E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90E05"/>
    <w:rPr>
      <w:rFonts w:asciiTheme="minorHAnsi" w:eastAsiaTheme="minorHAnsi" w:hAnsiTheme="minorHAnsi" w:cstheme="minorBidi"/>
      <w:b/>
      <w:bCs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690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0E05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2176479E</Template>
  <TotalTime>8</TotalTime>
  <Pages>1</Pages>
  <Words>122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cp:keywords/>
  <cp:lastModifiedBy>Arne Redemski</cp:lastModifiedBy>
  <cp:revision>2</cp:revision>
  <cp:lastPrinted>2008-05-16T05:33:00Z</cp:lastPrinted>
  <dcterms:created xsi:type="dcterms:W3CDTF">2019-08-14T15:57:00Z</dcterms:created>
  <dcterms:modified xsi:type="dcterms:W3CDTF">2020-06-02T23:33:00Z</dcterms:modified>
</cp:coreProperties>
</file>