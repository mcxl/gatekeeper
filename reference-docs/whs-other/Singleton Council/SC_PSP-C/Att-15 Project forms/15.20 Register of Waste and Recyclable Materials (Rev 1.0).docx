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8434B3" w14:textId="77777777" w:rsidR="0098496A" w:rsidRDefault="0098496A" w:rsidP="0098496A">
      <w:pPr>
        <w:pStyle w:val="Heading1-Appendices"/>
        <w:numPr>
          <w:ilvl w:val="0"/>
          <w:numId w:val="0"/>
        </w:numPr>
      </w:pPr>
      <w:bookmarkStart w:id="0" w:name="_Ref192475545"/>
      <w:bookmarkStart w:id="1" w:name="_Toc206924924"/>
      <w:r>
        <w:t>Register of waste</w:t>
      </w:r>
      <w:r w:rsidRPr="004A3398">
        <w:t xml:space="preserve"> </w:t>
      </w:r>
      <w:bookmarkEnd w:id="0"/>
      <w:bookmarkEnd w:id="1"/>
      <w:r>
        <w:t>and recyclable materials and their disposal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0"/>
        <w:gridCol w:w="9419"/>
        <w:gridCol w:w="1738"/>
        <w:gridCol w:w="3557"/>
      </w:tblGrid>
      <w:tr w:rsidR="00B2630A" w14:paraId="0C173BC9" w14:textId="77777777" w:rsidTr="336EF5A8">
        <w:tc>
          <w:tcPr>
            <w:tcW w:w="959" w:type="dxa"/>
          </w:tcPr>
          <w:p w14:paraId="3A9C41CD" w14:textId="77777777" w:rsidR="00B2630A" w:rsidRDefault="00B2630A">
            <w:pPr>
              <w:pStyle w:val="tabletext"/>
            </w:pPr>
            <w:r>
              <w:t>Project</w:t>
            </w:r>
          </w:p>
        </w:tc>
        <w:tc>
          <w:tcPr>
            <w:tcW w:w="9214" w:type="dxa"/>
          </w:tcPr>
          <w:p w14:paraId="6A760E34" w14:textId="77A78C67" w:rsidR="00B2630A" w:rsidRDefault="00B2630A">
            <w:pPr>
              <w:pStyle w:val="ProjectName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</w:rPr>
              <w:instrText xml:space="preserve"> STYLEREF "Heading 1" \* MERGEFORMAT </w:instrText>
            </w:r>
            <w:r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tc>
        <w:tc>
          <w:tcPr>
            <w:tcW w:w="1700" w:type="dxa"/>
          </w:tcPr>
          <w:p w14:paraId="3B096DE7" w14:textId="77777777" w:rsidR="00B2630A" w:rsidRDefault="00B2630A">
            <w:pPr>
              <w:pStyle w:val="tabletext"/>
              <w:jc w:val="right"/>
            </w:pPr>
            <w:r>
              <w:t>Project number</w:t>
            </w:r>
          </w:p>
        </w:tc>
        <w:tc>
          <w:tcPr>
            <w:tcW w:w="3479" w:type="dxa"/>
          </w:tcPr>
          <w:p w14:paraId="672A6659" w14:textId="77777777" w:rsidR="00B2630A" w:rsidRPr="00202C24" w:rsidRDefault="00B2630A">
            <w:pPr>
              <w:pStyle w:val="ProjectNumb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</w:p>
        </w:tc>
      </w:tr>
    </w:tbl>
    <w:p w14:paraId="0A37501D" w14:textId="77777777" w:rsidR="00B2630A" w:rsidRDefault="00B2630A">
      <w:pPr>
        <w:spacing w:line="120" w:lineRule="exact"/>
      </w:pPr>
    </w:p>
    <w:tbl>
      <w:tblPr>
        <w:tblW w:w="159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2243"/>
        <w:gridCol w:w="992"/>
        <w:gridCol w:w="1276"/>
        <w:gridCol w:w="1134"/>
        <w:gridCol w:w="1275"/>
        <w:gridCol w:w="2977"/>
        <w:gridCol w:w="2410"/>
        <w:gridCol w:w="992"/>
        <w:gridCol w:w="1559"/>
      </w:tblGrid>
      <w:tr w:rsidR="00872E0D" w:rsidRPr="00E33877" w14:paraId="18DB05BA" w14:textId="77777777" w:rsidTr="00800811">
        <w:trPr>
          <w:tblHeader/>
        </w:trPr>
        <w:tc>
          <w:tcPr>
            <w:tcW w:w="1126" w:type="dxa"/>
            <w:vAlign w:val="bottom"/>
          </w:tcPr>
          <w:p w14:paraId="491072FA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>Date</w:t>
            </w:r>
          </w:p>
        </w:tc>
        <w:tc>
          <w:tcPr>
            <w:tcW w:w="2243" w:type="dxa"/>
            <w:vAlign w:val="bottom"/>
          </w:tcPr>
          <w:p w14:paraId="2505A424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 xml:space="preserve">Type of waste </w:t>
            </w:r>
          </w:p>
        </w:tc>
        <w:tc>
          <w:tcPr>
            <w:tcW w:w="992" w:type="dxa"/>
          </w:tcPr>
          <w:p w14:paraId="49528486" w14:textId="77777777" w:rsidR="00872E0D" w:rsidRDefault="00872E0D" w:rsidP="000B0D37">
            <w:pPr>
              <w:pStyle w:val="tabletext"/>
              <w:spacing w:before="0" w:after="0"/>
              <w:ind w:left="-108"/>
              <w:rPr>
                <w:b/>
                <w:sz w:val="14"/>
                <w:szCs w:val="14"/>
              </w:rPr>
            </w:pPr>
            <w:r w:rsidRPr="000B0D37">
              <w:rPr>
                <w:b/>
                <w:sz w:val="14"/>
                <w:szCs w:val="14"/>
              </w:rPr>
              <w:t xml:space="preserve">(A) Total quantity of waste generated </w:t>
            </w:r>
          </w:p>
          <w:p w14:paraId="4971C07A" w14:textId="77777777" w:rsidR="000B0D37" w:rsidRPr="000B0D37" w:rsidRDefault="000B0D37" w:rsidP="000B0D37">
            <w:pPr>
              <w:pStyle w:val="tabletext"/>
              <w:spacing w:before="0" w:after="0"/>
              <w:ind w:lef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(tonnes)</w:t>
            </w:r>
            <w:r w:rsidRPr="00E33877">
              <w:rPr>
                <w:b/>
                <w:bCs/>
                <w:szCs w:val="20"/>
              </w:rPr>
              <w:t xml:space="preserve"> </w:t>
            </w:r>
          </w:p>
        </w:tc>
        <w:tc>
          <w:tcPr>
            <w:tcW w:w="1276" w:type="dxa"/>
          </w:tcPr>
          <w:p w14:paraId="3E78D0DB" w14:textId="77777777" w:rsidR="00872E0D" w:rsidRDefault="00872E0D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 w:rsidRPr="000B0D37">
              <w:rPr>
                <w:b/>
                <w:sz w:val="14"/>
                <w:szCs w:val="14"/>
              </w:rPr>
              <w:t xml:space="preserve">(B) Amount of the waste generated recycled or reused </w:t>
            </w:r>
          </w:p>
          <w:p w14:paraId="096BDFC8" w14:textId="77777777" w:rsidR="000B0D37" w:rsidRPr="000B0D37" w:rsidRDefault="000B0D37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(tonnes)</w:t>
            </w:r>
          </w:p>
        </w:tc>
        <w:tc>
          <w:tcPr>
            <w:tcW w:w="1134" w:type="dxa"/>
          </w:tcPr>
          <w:p w14:paraId="2F851733" w14:textId="77777777" w:rsidR="000B0D37" w:rsidRDefault="00872E0D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 w:rsidRPr="000B0D37">
              <w:rPr>
                <w:b/>
                <w:sz w:val="14"/>
                <w:szCs w:val="14"/>
              </w:rPr>
              <w:t>(C) Amount of the waste generated stockpiled for future use</w:t>
            </w:r>
          </w:p>
          <w:p w14:paraId="6BEEE73C" w14:textId="77777777" w:rsidR="00872E0D" w:rsidRPr="000B0D37" w:rsidRDefault="000B0D37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(tonnes)</w:t>
            </w:r>
          </w:p>
        </w:tc>
        <w:tc>
          <w:tcPr>
            <w:tcW w:w="1275" w:type="dxa"/>
          </w:tcPr>
          <w:p w14:paraId="282E2C0F" w14:textId="77777777" w:rsidR="00872E0D" w:rsidRPr="000B0D37" w:rsidRDefault="00872E0D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 w:rsidRPr="000B0D37">
              <w:rPr>
                <w:b/>
                <w:sz w:val="14"/>
                <w:szCs w:val="14"/>
              </w:rPr>
              <w:t>(D) Total quantity of waste to be disposed of at licensed facility</w:t>
            </w:r>
          </w:p>
          <w:p w14:paraId="3BD75778" w14:textId="77777777" w:rsidR="00872E0D" w:rsidRPr="000B0D37" w:rsidRDefault="000B0D37" w:rsidP="000B0D37">
            <w:pPr>
              <w:pStyle w:val="tabletext"/>
              <w:spacing w:before="0" w:after="0"/>
              <w:ind w:left="-108" w:right="-108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(tonnes)</w:t>
            </w:r>
          </w:p>
        </w:tc>
        <w:tc>
          <w:tcPr>
            <w:tcW w:w="2977" w:type="dxa"/>
            <w:vAlign w:val="bottom"/>
          </w:tcPr>
          <w:p w14:paraId="254520A4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 xml:space="preserve">Name of transport company </w:t>
            </w:r>
          </w:p>
        </w:tc>
        <w:tc>
          <w:tcPr>
            <w:tcW w:w="2410" w:type="dxa"/>
            <w:vAlign w:val="bottom"/>
          </w:tcPr>
          <w:p w14:paraId="466701A3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>Destination (name of recycling facility or landfill or method of reuse)</w:t>
            </w:r>
          </w:p>
        </w:tc>
        <w:tc>
          <w:tcPr>
            <w:tcW w:w="992" w:type="dxa"/>
            <w:vAlign w:val="bottom"/>
          </w:tcPr>
          <w:p w14:paraId="66A9B0DB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>Licence (Yes/No)</w:t>
            </w:r>
            <w:r w:rsidR="008361ED" w:rsidRPr="00E33877">
              <w:rPr>
                <w:b/>
                <w:bCs/>
                <w:szCs w:val="20"/>
              </w:rPr>
              <w:t xml:space="preserve"> </w:t>
            </w:r>
          </w:p>
        </w:tc>
        <w:tc>
          <w:tcPr>
            <w:tcW w:w="1559" w:type="dxa"/>
            <w:vAlign w:val="bottom"/>
          </w:tcPr>
          <w:p w14:paraId="77084C89" w14:textId="77777777" w:rsidR="00872E0D" w:rsidRPr="00E33877" w:rsidRDefault="00872E0D" w:rsidP="000B0D37">
            <w:pPr>
              <w:pStyle w:val="tabletext"/>
              <w:spacing w:before="0" w:after="0"/>
              <w:rPr>
                <w:b/>
                <w:sz w:val="18"/>
                <w:szCs w:val="18"/>
              </w:rPr>
            </w:pPr>
            <w:r w:rsidRPr="00E33877">
              <w:rPr>
                <w:b/>
                <w:sz w:val="18"/>
                <w:szCs w:val="18"/>
              </w:rPr>
              <w:t>Verified by (name)</w:t>
            </w:r>
          </w:p>
        </w:tc>
      </w:tr>
      <w:tr w:rsidR="00872E0D" w14:paraId="5DAB6C7B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EB378F" w14:textId="346A41F5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05A809" w14:textId="22EE8B7F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39BBE3" w14:textId="75E31020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C8F396" w14:textId="180E4112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A3D3EC" w14:textId="62F6259F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0B940D" w14:textId="53B1B193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27B00A" w14:textId="41401D52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061E4C" w14:textId="0A177715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EAFD9C" w14:textId="46857CF4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94D5A5" w14:textId="71C2500A" w:rsidR="00872E0D" w:rsidRDefault="00872E0D">
            <w:pPr>
              <w:pStyle w:val="tabletext"/>
            </w:pPr>
          </w:p>
        </w:tc>
      </w:tr>
      <w:tr w:rsidR="00872E0D" w14:paraId="3DEEC669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56B9AB" w14:textId="01DCDBEA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FB0818" w14:textId="45E874FD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9F31CB" w14:textId="0C7A2BA1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128261" w14:textId="282AC953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486C05" w14:textId="38E79ACF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01652C" w14:textId="3FE46AF2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99056E" w14:textId="0C58A5FC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99C43A" w14:textId="48A8BC9D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DBEF00" w14:textId="6D9A046D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61D779" w14:textId="6B711E08" w:rsidR="00872E0D" w:rsidRDefault="00872E0D">
            <w:pPr>
              <w:pStyle w:val="tabletext"/>
            </w:pPr>
          </w:p>
        </w:tc>
      </w:tr>
      <w:tr w:rsidR="00872E0D" w14:paraId="3CF2D8B6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B78278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C39945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62CB0E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CE0A41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EBF3C5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98A12B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6DB82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97CC1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0FFD37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699379" w14:textId="77777777" w:rsidR="00872E0D" w:rsidRDefault="00872E0D">
            <w:pPr>
              <w:pStyle w:val="tabletext"/>
            </w:pPr>
          </w:p>
        </w:tc>
      </w:tr>
      <w:tr w:rsidR="00872E0D" w14:paraId="3FE9F23F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72F646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CE6F9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CDCEAD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B9E253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DE523C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E56223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547A01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3CB0F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459315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37F28F" w14:textId="77777777" w:rsidR="00872E0D" w:rsidRDefault="00872E0D">
            <w:pPr>
              <w:pStyle w:val="tabletext"/>
            </w:pPr>
          </w:p>
        </w:tc>
      </w:tr>
      <w:tr w:rsidR="00872E0D" w14:paraId="6DFB9E20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DF9E56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E871BC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4A5D23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8610EB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7805D2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3F29E8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B4B86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0FF5F2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30AD66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829076" w14:textId="77777777" w:rsidR="00872E0D" w:rsidRDefault="00872E0D">
            <w:pPr>
              <w:pStyle w:val="tabletext"/>
            </w:pPr>
          </w:p>
        </w:tc>
      </w:tr>
      <w:tr w:rsidR="00872E0D" w14:paraId="2BA226A1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AD93B2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E4B5B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204FF1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BF0D7D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62F1B3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F2C34E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0A4E5D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219836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6FEF7D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94DBDC" w14:textId="77777777" w:rsidR="00872E0D" w:rsidRDefault="00872E0D">
            <w:pPr>
              <w:pStyle w:val="tabletext"/>
            </w:pPr>
          </w:p>
        </w:tc>
      </w:tr>
      <w:tr w:rsidR="00872E0D" w14:paraId="769D0D3C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CD245A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31BE6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FEB5B0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D7AA69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96D064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FF1C98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072C0D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A21919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D18F9B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8601FE" w14:textId="77777777" w:rsidR="00872E0D" w:rsidRDefault="00872E0D">
            <w:pPr>
              <w:pStyle w:val="tabletext"/>
            </w:pPr>
          </w:p>
        </w:tc>
      </w:tr>
      <w:tr w:rsidR="00872E0D" w14:paraId="0F3CABC7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08B5D1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DEB4AB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D9C6F4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1F511A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F9C3DC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23141B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B1409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2C75D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4355AD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65116" w14:textId="77777777" w:rsidR="00872E0D" w:rsidRDefault="00872E0D">
            <w:pPr>
              <w:pStyle w:val="tabletext"/>
            </w:pPr>
          </w:p>
        </w:tc>
      </w:tr>
      <w:tr w:rsidR="00872E0D" w14:paraId="7DF4E37C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FB30F8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A6542E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41E394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2B00AE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C6D796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1831B3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E11D2A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126E5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E403A5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431CDC" w14:textId="77777777" w:rsidR="00872E0D" w:rsidRDefault="00872E0D">
            <w:pPr>
              <w:pStyle w:val="tabletext"/>
            </w:pPr>
          </w:p>
        </w:tc>
      </w:tr>
      <w:tr w:rsidR="00872E0D" w14:paraId="49E398E2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287F21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E93A62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4BA73E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B3F2EB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34F5C7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4020A7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7B270A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904CB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971CD3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1F701D" w14:textId="77777777" w:rsidR="00872E0D" w:rsidRDefault="00872E0D">
            <w:pPr>
              <w:pStyle w:val="tabletext"/>
            </w:pPr>
          </w:p>
        </w:tc>
      </w:tr>
      <w:tr w:rsidR="00872E0D" w14:paraId="03EFCA41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96A722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95CD12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20BBB2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CB595B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9C8D3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5E05EE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C17F8B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4F7224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E48A43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F40DEB" w14:textId="77777777" w:rsidR="00872E0D" w:rsidRDefault="00872E0D">
            <w:pPr>
              <w:pStyle w:val="tabletext"/>
            </w:pPr>
          </w:p>
        </w:tc>
      </w:tr>
      <w:tr w:rsidR="00872E0D" w14:paraId="77A52294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7DCDA8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0EA2D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D355C9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81F0B1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7AAFBA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EE48EE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08EB2C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1FD38A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E2DD96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357532" w14:textId="77777777" w:rsidR="00872E0D" w:rsidRDefault="00872E0D">
            <w:pPr>
              <w:pStyle w:val="tabletext"/>
            </w:pPr>
          </w:p>
        </w:tc>
      </w:tr>
      <w:tr w:rsidR="00872E0D" w14:paraId="07F023C8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DB5498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16C19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869460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7F57B8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738AF4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ABBD8F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BBA33E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4FCBC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8C6B09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82A365" w14:textId="77777777" w:rsidR="00872E0D" w:rsidRDefault="00872E0D">
            <w:pPr>
              <w:pStyle w:val="tabletext"/>
            </w:pPr>
          </w:p>
        </w:tc>
      </w:tr>
      <w:tr w:rsidR="00872E0D" w14:paraId="5C71F136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199465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A123B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4CEA3D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895670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C1F85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8FE7CE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004F19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C0C65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8D56CC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7E50C6" w14:textId="77777777" w:rsidR="00872E0D" w:rsidRDefault="00872E0D">
            <w:pPr>
              <w:pStyle w:val="tabletext"/>
            </w:pPr>
          </w:p>
        </w:tc>
      </w:tr>
      <w:tr w:rsidR="00872E0D" w14:paraId="7B04FA47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8C698B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39487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A258D8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FBD3EC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DCCCAD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AF6883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C529ED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0157D6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91E7B2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6770CE" w14:textId="77777777" w:rsidR="00872E0D" w:rsidRDefault="00872E0D">
            <w:pPr>
              <w:pStyle w:val="tabletext"/>
            </w:pPr>
          </w:p>
        </w:tc>
      </w:tr>
      <w:tr w:rsidR="00872E0D" w14:paraId="3B88899E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E2BB2B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C0D796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142F6F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75AD14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C4E94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AFC42D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CA723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FBE423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3F0BEC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CF4315" w14:textId="77777777" w:rsidR="00872E0D" w:rsidRDefault="00872E0D">
            <w:pPr>
              <w:pStyle w:val="tabletext"/>
            </w:pPr>
          </w:p>
        </w:tc>
      </w:tr>
      <w:tr w:rsidR="00872E0D" w14:paraId="3CB648E9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78E9E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0395D3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54BC2F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1E9592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9E314A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341341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EF2083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40C95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4D7232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93CA67" w14:textId="77777777" w:rsidR="00872E0D" w:rsidRDefault="00872E0D">
            <w:pPr>
              <w:pStyle w:val="tabletext"/>
            </w:pPr>
          </w:p>
        </w:tc>
      </w:tr>
      <w:tr w:rsidR="00872E0D" w14:paraId="2503B197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288749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BD9A1A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36CF1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392C6A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0583F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F21D90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C326F3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53B841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125231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25747A" w14:textId="77777777" w:rsidR="00872E0D" w:rsidRDefault="00872E0D">
            <w:pPr>
              <w:pStyle w:val="tabletext"/>
            </w:pPr>
          </w:p>
        </w:tc>
      </w:tr>
      <w:tr w:rsidR="00872E0D" w14:paraId="09B8D95D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BEFD2A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A76422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206A88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B7A70C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887C7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FD67C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D6B9B6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F860BB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8536F5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C1BAF2" w14:textId="77777777" w:rsidR="00872E0D" w:rsidRDefault="00872E0D">
            <w:pPr>
              <w:pStyle w:val="tabletext"/>
            </w:pPr>
          </w:p>
        </w:tc>
      </w:tr>
      <w:tr w:rsidR="00872E0D" w14:paraId="61C988F9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22BB7D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B246D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DA3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3E0E74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A1FAB9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BB753C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3DA1E0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CAC6F5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060428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0656FE" w14:textId="77777777" w:rsidR="00872E0D" w:rsidRDefault="00872E0D">
            <w:pPr>
              <w:pStyle w:val="tabletext"/>
            </w:pPr>
          </w:p>
        </w:tc>
      </w:tr>
      <w:tr w:rsidR="00872E0D" w14:paraId="7B37605A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4798F2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89A505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079D35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686DC7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BD644D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3FAC43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BD94B2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54DE7F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A7ADD4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4EE24A" w14:textId="77777777" w:rsidR="00872E0D" w:rsidRDefault="00872E0D">
            <w:pPr>
              <w:pStyle w:val="tabletext"/>
            </w:pPr>
          </w:p>
        </w:tc>
      </w:tr>
      <w:tr w:rsidR="00872E0D" w14:paraId="76614669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590049" w14:textId="77777777" w:rsidR="00872E0D" w:rsidRDefault="00872E0D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5B615A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2F1AA2" w14:textId="77777777" w:rsidR="00872E0D" w:rsidRDefault="00872E0D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499DFC" w14:textId="77777777" w:rsidR="00872E0D" w:rsidRDefault="00872E0D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7E3C41" w14:textId="77777777" w:rsidR="00872E0D" w:rsidRDefault="00872E0D" w:rsidP="000B0D37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F828E4" w14:textId="77777777" w:rsidR="00872E0D" w:rsidRDefault="00872E0D" w:rsidP="000B0D37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C57CB0" w14:textId="77777777" w:rsidR="00872E0D" w:rsidRDefault="00872E0D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86B13D" w14:textId="77777777" w:rsidR="00872E0D" w:rsidRDefault="00872E0D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57C439" w14:textId="77777777" w:rsidR="00872E0D" w:rsidRDefault="00872E0D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404BC9" w14:textId="77777777" w:rsidR="00872E0D" w:rsidRDefault="00872E0D">
            <w:pPr>
              <w:pStyle w:val="tabletext"/>
            </w:pPr>
          </w:p>
        </w:tc>
      </w:tr>
      <w:tr w:rsidR="00F06662" w14:paraId="61319B8A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A560F4" w14:textId="77777777" w:rsidR="00F06662" w:rsidRDefault="00F06662" w:rsidP="0056142A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DF735C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413BF6" w14:textId="77777777" w:rsidR="00F06662" w:rsidRDefault="00F06662" w:rsidP="0056142A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D28B4B" w14:textId="77777777" w:rsidR="00F06662" w:rsidRDefault="00F06662" w:rsidP="0056142A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EFA3E3" w14:textId="77777777" w:rsidR="00F06662" w:rsidRDefault="00F06662" w:rsidP="0056142A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C6AC2A" w14:textId="77777777" w:rsidR="00F06662" w:rsidRDefault="00F06662" w:rsidP="0056142A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C44586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FCBC07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28B4D0" w14:textId="77777777" w:rsidR="00F06662" w:rsidRDefault="00F06662" w:rsidP="0056142A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959D4B" w14:textId="77777777" w:rsidR="00F06662" w:rsidRDefault="00F06662" w:rsidP="0056142A">
            <w:pPr>
              <w:pStyle w:val="tabletext"/>
            </w:pPr>
          </w:p>
        </w:tc>
      </w:tr>
      <w:tr w:rsidR="00F06662" w14:paraId="7BD58BA2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57A966" w14:textId="77777777" w:rsidR="00F06662" w:rsidRDefault="00F06662" w:rsidP="0056142A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690661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539910" w14:textId="77777777" w:rsidR="00F06662" w:rsidRDefault="00F06662" w:rsidP="0056142A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7E0CF2" w14:textId="77777777" w:rsidR="00F06662" w:rsidRDefault="00F06662" w:rsidP="0056142A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FA6563" w14:textId="77777777" w:rsidR="00F06662" w:rsidRDefault="00F06662" w:rsidP="0056142A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C5CDBE" w14:textId="77777777" w:rsidR="00F06662" w:rsidRDefault="00F06662" w:rsidP="0056142A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2D4C27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72E399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EB15CE" w14:textId="77777777" w:rsidR="00F06662" w:rsidRDefault="00F06662" w:rsidP="0056142A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518E39" w14:textId="77777777" w:rsidR="00F06662" w:rsidRDefault="00F06662" w:rsidP="0056142A">
            <w:pPr>
              <w:pStyle w:val="tabletext"/>
            </w:pPr>
          </w:p>
        </w:tc>
      </w:tr>
      <w:tr w:rsidR="00F06662" w14:paraId="7E75FCD0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DAA0E" w14:textId="77777777" w:rsidR="00F06662" w:rsidRDefault="00F06662" w:rsidP="0056142A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AF2BF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292896" w14:textId="77777777" w:rsidR="00F06662" w:rsidRDefault="00F06662" w:rsidP="0056142A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91599E" w14:textId="77777777" w:rsidR="00F06662" w:rsidRDefault="00F06662" w:rsidP="0056142A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73E5AE" w14:textId="77777777" w:rsidR="00F06662" w:rsidRDefault="00F06662" w:rsidP="0056142A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1D98D7" w14:textId="77777777" w:rsidR="00F06662" w:rsidRDefault="00F06662" w:rsidP="0056142A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B7C0C5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B33694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55F193" w14:textId="77777777" w:rsidR="00F06662" w:rsidRDefault="00F06662" w:rsidP="0056142A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2776EB" w14:textId="77777777" w:rsidR="00F06662" w:rsidRDefault="00F06662" w:rsidP="0056142A">
            <w:pPr>
              <w:pStyle w:val="tabletext"/>
            </w:pPr>
          </w:p>
        </w:tc>
      </w:tr>
      <w:tr w:rsidR="00F06662" w14:paraId="15342E60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5EB89DE8" w14:textId="77777777" w:rsidR="00F06662" w:rsidRDefault="00F06662" w:rsidP="0056142A">
            <w:pPr>
              <w:pStyle w:val="tabletext"/>
            </w:pPr>
          </w:p>
        </w:tc>
        <w:tc>
          <w:tcPr>
            <w:tcW w:w="2243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7D62D461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078B034E" w14:textId="77777777" w:rsidR="00F06662" w:rsidRDefault="00F06662" w:rsidP="0056142A">
            <w:pPr>
              <w:pStyle w:val="tabletext"/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492506DD" w14:textId="77777777" w:rsidR="00F06662" w:rsidRDefault="00F06662" w:rsidP="0056142A">
            <w:pPr>
              <w:pStyle w:val="tabletext"/>
            </w:pP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31CD0C16" w14:textId="77777777" w:rsidR="00F06662" w:rsidRDefault="00F06662" w:rsidP="0056142A">
            <w:pPr>
              <w:pStyle w:val="tabletext"/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7FD8715F" w14:textId="77777777" w:rsidR="00F06662" w:rsidRDefault="00F06662" w:rsidP="0056142A">
            <w:pPr>
              <w:pStyle w:val="tabletext"/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6BDFDFC2" w14:textId="77777777" w:rsidR="00F06662" w:rsidRDefault="00F06662" w:rsidP="0056142A">
            <w:pPr>
              <w:pStyle w:val="tabletext"/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41F9AE5E" w14:textId="77777777" w:rsidR="00F06662" w:rsidRDefault="00F06662" w:rsidP="0056142A">
            <w:pPr>
              <w:pStyle w:val="tabletext"/>
            </w:pP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00F03A6D" w14:textId="77777777" w:rsidR="00F06662" w:rsidRDefault="00F06662" w:rsidP="0056142A">
            <w:pPr>
              <w:pStyle w:val="tabletext"/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thickThinMediumGap" w:sz="24" w:space="0" w:color="auto"/>
              <w:right w:val="single" w:sz="2" w:space="0" w:color="auto"/>
            </w:tcBorders>
          </w:tcPr>
          <w:p w14:paraId="6930E822" w14:textId="77777777" w:rsidR="00F06662" w:rsidRDefault="00F06662" w:rsidP="0056142A">
            <w:pPr>
              <w:pStyle w:val="tabletext"/>
            </w:pPr>
          </w:p>
        </w:tc>
      </w:tr>
      <w:tr w:rsidR="00872E0D" w14:paraId="20E36DAB" w14:textId="77777777" w:rsidTr="00800811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rPr>
          <w:cantSplit/>
          <w:trHeight w:val="454"/>
        </w:trPr>
        <w:tc>
          <w:tcPr>
            <w:tcW w:w="1126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32D85219" w14:textId="497DEFEB" w:rsidR="00872E0D" w:rsidRPr="00800811" w:rsidRDefault="001826E4">
            <w:pPr>
              <w:pStyle w:val="tabletext"/>
              <w:rPr>
                <w:b/>
              </w:rPr>
            </w:pPr>
            <w:bookmarkStart w:id="2" w:name="_GoBack" w:colFirst="0" w:colLast="9"/>
            <w:commentRangeStart w:id="3"/>
            <w:commentRangeEnd w:id="3"/>
            <w:r w:rsidRPr="00800811">
              <w:rPr>
                <w:rStyle w:val="CommentReference"/>
                <w:rFonts w:ascii="Times New Roman" w:hAnsi="Times New Roman"/>
                <w:b/>
              </w:rPr>
              <w:commentReference w:id="3"/>
            </w:r>
          </w:p>
        </w:tc>
        <w:tc>
          <w:tcPr>
            <w:tcW w:w="2243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0CE19BC3" w14:textId="3521C2F9" w:rsidR="00872E0D" w:rsidRPr="00800811" w:rsidRDefault="00800811" w:rsidP="00800811">
            <w:pPr>
              <w:pStyle w:val="tabletext"/>
              <w:jc w:val="right"/>
              <w:rPr>
                <w:b/>
              </w:rPr>
            </w:pPr>
            <w:r w:rsidRPr="00800811">
              <w:rPr>
                <w:b/>
              </w:rPr>
              <w:t>TOTALS</w:t>
            </w:r>
          </w:p>
        </w:tc>
        <w:tc>
          <w:tcPr>
            <w:tcW w:w="992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63966B72" w14:textId="7152407A" w:rsidR="00872E0D" w:rsidRPr="00800811" w:rsidRDefault="00872E0D">
            <w:pPr>
              <w:pStyle w:val="tabletext"/>
              <w:rPr>
                <w:b/>
              </w:rPr>
            </w:pPr>
          </w:p>
        </w:tc>
        <w:tc>
          <w:tcPr>
            <w:tcW w:w="1276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23536548" w14:textId="77777777" w:rsidR="00872E0D" w:rsidRPr="00800811" w:rsidRDefault="00872E0D">
            <w:pPr>
              <w:pStyle w:val="tabletext"/>
              <w:rPr>
                <w:b/>
              </w:rPr>
            </w:pPr>
          </w:p>
        </w:tc>
        <w:tc>
          <w:tcPr>
            <w:tcW w:w="1134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271AE1F2" w14:textId="77777777" w:rsidR="00872E0D" w:rsidRPr="00800811" w:rsidRDefault="00872E0D" w:rsidP="000B0D37">
            <w:pPr>
              <w:pStyle w:val="tabletext"/>
              <w:rPr>
                <w:b/>
              </w:rPr>
            </w:pPr>
          </w:p>
        </w:tc>
        <w:tc>
          <w:tcPr>
            <w:tcW w:w="1275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4AE5B7AF" w14:textId="77777777" w:rsidR="00872E0D" w:rsidRPr="00800811" w:rsidRDefault="00872E0D" w:rsidP="000B0D37">
            <w:pPr>
              <w:pStyle w:val="tabletext"/>
              <w:rPr>
                <w:b/>
              </w:rPr>
            </w:pPr>
          </w:p>
        </w:tc>
        <w:tc>
          <w:tcPr>
            <w:tcW w:w="2977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3955E093" w14:textId="77777777" w:rsidR="00872E0D" w:rsidRPr="00800811" w:rsidRDefault="00872E0D">
            <w:pPr>
              <w:pStyle w:val="tabletext"/>
              <w:rPr>
                <w:b/>
              </w:rPr>
            </w:pPr>
          </w:p>
        </w:tc>
        <w:tc>
          <w:tcPr>
            <w:tcW w:w="2410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12C42424" w14:textId="77777777" w:rsidR="00872E0D" w:rsidRPr="00800811" w:rsidRDefault="00872E0D">
            <w:pPr>
              <w:pStyle w:val="tabletext"/>
              <w:rPr>
                <w:b/>
              </w:rPr>
            </w:pPr>
          </w:p>
        </w:tc>
        <w:tc>
          <w:tcPr>
            <w:tcW w:w="992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379CA55B" w14:textId="77777777" w:rsidR="00872E0D" w:rsidRPr="00800811" w:rsidRDefault="00872E0D">
            <w:pPr>
              <w:pStyle w:val="tabletext"/>
              <w:rPr>
                <w:b/>
              </w:rPr>
            </w:pPr>
          </w:p>
        </w:tc>
        <w:tc>
          <w:tcPr>
            <w:tcW w:w="1559" w:type="dxa"/>
            <w:tcBorders>
              <w:top w:val="thickThinMediumGap" w:sz="24" w:space="0" w:color="auto"/>
              <w:left w:val="nil"/>
              <w:bottom w:val="nil"/>
              <w:right w:val="nil"/>
            </w:tcBorders>
          </w:tcPr>
          <w:p w14:paraId="5ABF93C4" w14:textId="77777777" w:rsidR="00872E0D" w:rsidRPr="00800811" w:rsidRDefault="00872E0D">
            <w:pPr>
              <w:pStyle w:val="tabletext"/>
              <w:rPr>
                <w:b/>
              </w:rPr>
            </w:pPr>
          </w:p>
        </w:tc>
      </w:tr>
      <w:bookmarkEnd w:id="2"/>
    </w:tbl>
    <w:p w14:paraId="71DCB018" w14:textId="77777777" w:rsidR="00B2630A" w:rsidRDefault="00B2630A" w:rsidP="0098496A"/>
    <w:sectPr w:rsidR="00B2630A" w:rsidSect="00AB02D0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 w:code="9"/>
      <w:pgMar w:top="990" w:right="567" w:bottom="1134" w:left="567" w:header="180" w:footer="293" w:gutter="0"/>
      <w:paperSrc w:first="7" w:other="7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Arne Redemski" w:date="2020-06-03T14:09:00Z" w:initials="AR">
    <w:p w14:paraId="5ABA8D08" w14:textId="1DF753AF" w:rsidR="001826E4" w:rsidRDefault="001826E4">
      <w:pPr>
        <w:pStyle w:val="CommentText"/>
      </w:pPr>
      <w:r>
        <w:rPr>
          <w:rStyle w:val="CommentReference"/>
        </w:rPr>
        <w:annotationRef/>
      </w:r>
      <w:r>
        <w:t>Can we have a row for Totals of Materials?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ABA8D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ABA8D08" w16cid:durableId="22822D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CAF25E" w14:textId="77777777" w:rsidR="005075B2" w:rsidRDefault="005075B2" w:rsidP="00035291">
      <w:pPr>
        <w:pStyle w:val="ProjectName"/>
      </w:pPr>
      <w:r>
        <w:separator/>
      </w:r>
    </w:p>
  </w:endnote>
  <w:endnote w:type="continuationSeparator" w:id="0">
    <w:p w14:paraId="7D2691AB" w14:textId="77777777" w:rsidR="005075B2" w:rsidRDefault="005075B2" w:rsidP="00035291">
      <w:pPr>
        <w:pStyle w:val="ProjectNam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F06662" w:rsidRDefault="00F06662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EA9BA15" w14:textId="77777777" w:rsidR="00F06662" w:rsidRDefault="00F066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7A5AB" w14:textId="1C1F7AAD" w:rsidR="005A6F07" w:rsidRPr="00FE198B" w:rsidRDefault="00E37B69" w:rsidP="005A6F07">
    <w:pPr>
      <w:pStyle w:val="Footer"/>
      <w:tabs>
        <w:tab w:val="clear" w:pos="4153"/>
        <w:tab w:val="clear" w:pos="8306"/>
        <w:tab w:val="center" w:pos="7797"/>
        <w:tab w:val="right" w:pos="15593"/>
      </w:tabs>
      <w:ind w:right="111"/>
      <w:rPr>
        <w:b w:val="0"/>
        <w:sz w:val="16"/>
        <w:szCs w:val="16"/>
      </w:rPr>
    </w:pPr>
    <w:r w:rsidRPr="00E37B69">
      <w:rPr>
        <w:b w:val="0"/>
        <w:sz w:val="16"/>
        <w:szCs w:val="16"/>
      </w:rPr>
      <w:t xml:space="preserve">Issue 1.0 (2 Jan 2020) </w:t>
    </w:r>
    <w:r w:rsidRPr="00E37B69">
      <w:rPr>
        <w:b w:val="0"/>
        <w:sz w:val="16"/>
        <w:szCs w:val="16"/>
      </w:rPr>
      <w:tab/>
      <w:t>Next Review: Jan 2021</w:t>
    </w:r>
    <w:r w:rsidR="005A6F07" w:rsidRPr="00FE198B">
      <w:rPr>
        <w:b w:val="0"/>
        <w:sz w:val="16"/>
        <w:szCs w:val="16"/>
      </w:rPr>
      <w:t xml:space="preserve">                       </w:t>
    </w:r>
    <w:r w:rsidR="005A6F07" w:rsidRPr="00FE198B">
      <w:rPr>
        <w:b w:val="0"/>
        <w:sz w:val="16"/>
        <w:szCs w:val="16"/>
      </w:rPr>
      <w:tab/>
      <w:t xml:space="preserve">Page </w:t>
    </w:r>
    <w:r w:rsidR="005A6F07" w:rsidRPr="00FE198B">
      <w:rPr>
        <w:rStyle w:val="PageNumber"/>
        <w:b w:val="0"/>
        <w:sz w:val="16"/>
        <w:szCs w:val="16"/>
      </w:rPr>
      <w:fldChar w:fldCharType="begin"/>
    </w:r>
    <w:r w:rsidR="005A6F07" w:rsidRPr="00FE198B">
      <w:rPr>
        <w:rStyle w:val="PageNumber"/>
        <w:b w:val="0"/>
        <w:sz w:val="16"/>
        <w:szCs w:val="16"/>
      </w:rPr>
      <w:instrText xml:space="preserve"> PAGE </w:instrText>
    </w:r>
    <w:r w:rsidR="005A6F07" w:rsidRPr="00FE198B">
      <w:rPr>
        <w:rStyle w:val="PageNumber"/>
        <w:b w:val="0"/>
        <w:sz w:val="16"/>
        <w:szCs w:val="16"/>
      </w:rPr>
      <w:fldChar w:fldCharType="separate"/>
    </w:r>
    <w:r w:rsidR="005A6F07">
      <w:rPr>
        <w:rStyle w:val="PageNumber"/>
        <w:b w:val="0"/>
      </w:rPr>
      <w:t>1</w:t>
    </w:r>
    <w:r w:rsidR="005A6F07" w:rsidRPr="00FE198B">
      <w:rPr>
        <w:rStyle w:val="PageNumber"/>
        <w:b w:val="0"/>
        <w:sz w:val="16"/>
        <w:szCs w:val="16"/>
      </w:rPr>
      <w:fldChar w:fldCharType="end"/>
    </w:r>
    <w:r w:rsidR="005A6F07" w:rsidRPr="00FE198B">
      <w:rPr>
        <w:rStyle w:val="PageNumber"/>
        <w:b w:val="0"/>
        <w:sz w:val="16"/>
        <w:szCs w:val="16"/>
      </w:rPr>
      <w:t xml:space="preserve"> of </w:t>
    </w:r>
    <w:r w:rsidR="005A6F07" w:rsidRPr="00FE198B">
      <w:rPr>
        <w:rStyle w:val="PageNumber"/>
        <w:b w:val="0"/>
        <w:sz w:val="16"/>
        <w:szCs w:val="16"/>
      </w:rPr>
      <w:fldChar w:fldCharType="begin"/>
    </w:r>
    <w:r w:rsidR="005A6F07" w:rsidRPr="00FE198B">
      <w:rPr>
        <w:rStyle w:val="PageNumber"/>
        <w:b w:val="0"/>
        <w:sz w:val="16"/>
        <w:szCs w:val="16"/>
      </w:rPr>
      <w:instrText xml:space="preserve"> NUMPAGES </w:instrText>
    </w:r>
    <w:r w:rsidR="005A6F07" w:rsidRPr="00FE198B">
      <w:rPr>
        <w:rStyle w:val="PageNumber"/>
        <w:b w:val="0"/>
        <w:sz w:val="16"/>
        <w:szCs w:val="16"/>
      </w:rPr>
      <w:fldChar w:fldCharType="separate"/>
    </w:r>
    <w:r w:rsidR="005A6F07">
      <w:rPr>
        <w:rStyle w:val="PageNumber"/>
        <w:b w:val="0"/>
      </w:rPr>
      <w:t>2</w:t>
    </w:r>
    <w:r w:rsidR="005A6F07" w:rsidRPr="00FE198B">
      <w:rPr>
        <w:rStyle w:val="PageNumber"/>
        <w:b w:val="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46E3C" w14:textId="6397BA99" w:rsidR="00F06662" w:rsidRDefault="00F06662">
    <w:pPr>
      <w:pStyle w:val="tablehead0"/>
    </w:pPr>
    <w:r>
      <w:t>Notes</w:t>
    </w:r>
  </w:p>
  <w:tbl>
    <w:tblPr>
      <w:tblW w:w="4931" w:type="pc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7653"/>
      <w:gridCol w:w="2098"/>
      <w:gridCol w:w="5730"/>
    </w:tblGrid>
    <w:tr w:rsidR="00F06662" w14:paraId="0429CD4B" w14:textId="77777777" w:rsidTr="000B0D37">
      <w:trPr>
        <w:cantSplit/>
      </w:trPr>
      <w:tc>
        <w:tcPr>
          <w:tcW w:w="7763" w:type="dxa"/>
        </w:tcPr>
        <w:p w14:paraId="06E69A5A" w14:textId="77777777" w:rsidR="00F06662" w:rsidRDefault="00F06662">
          <w:pPr>
            <w:pStyle w:val="tabletext"/>
          </w:pPr>
          <w:r>
            <w:sym w:font="Wingdings" w:char="008C"/>
          </w:r>
          <w:r>
            <w:t xml:space="preserve">  Type of waste or recyclable material removed </w:t>
          </w:r>
          <w:proofErr w:type="spellStart"/>
          <w:r>
            <w:t>eg</w:t>
          </w:r>
          <w:proofErr w:type="spellEnd"/>
          <w:r>
            <w:t xml:space="preserve"> paper, waste oil, scrap metal, *VENM/Fill, *concrete, *asphalt, *vegetation</w:t>
          </w:r>
        </w:p>
      </w:tc>
      <w:tc>
        <w:tcPr>
          <w:tcW w:w="2126" w:type="dxa"/>
        </w:tcPr>
        <w:p w14:paraId="47B1FE85" w14:textId="77777777" w:rsidR="00F06662" w:rsidRDefault="00F06662">
          <w:pPr>
            <w:pStyle w:val="tabletext"/>
          </w:pPr>
          <w:r>
            <w:sym w:font="Wingdings" w:char="008D"/>
          </w:r>
          <w:r>
            <w:t xml:space="preserve">  A = B+C+D</w:t>
          </w:r>
        </w:p>
      </w:tc>
      <w:tc>
        <w:tcPr>
          <w:tcW w:w="5811" w:type="dxa"/>
        </w:tcPr>
        <w:p w14:paraId="19BF601B" w14:textId="77777777" w:rsidR="00F06662" w:rsidRDefault="00F06662">
          <w:pPr>
            <w:pStyle w:val="tabletext"/>
          </w:pPr>
          <w:r w:rsidRPr="00E33877">
            <w:rPr>
              <w:b/>
              <w:bCs/>
              <w:szCs w:val="20"/>
            </w:rPr>
            <w:sym w:font="Wingdings" w:char="F08E"/>
          </w:r>
          <w:r>
            <w:t xml:space="preserve">  Landfill licence or permit must be sighted. Put Yes or No to having sighted the licence or permit.</w:t>
          </w:r>
        </w:p>
      </w:tc>
    </w:tr>
  </w:tbl>
  <w:p w14:paraId="082C48EB" w14:textId="77777777" w:rsidR="00FE198B" w:rsidRDefault="00F06662" w:rsidP="00FE198B">
    <w:pPr>
      <w:pStyle w:val="Footer"/>
      <w:rPr>
        <w:b w:val="0"/>
        <w:bCs w:val="0"/>
      </w:rPr>
    </w:pPr>
    <w:r>
      <w:rPr>
        <w:b w:val="0"/>
        <w:bCs w:val="0"/>
      </w:rPr>
      <w:tab/>
    </w:r>
  </w:p>
  <w:p w14:paraId="4DF09D9C" w14:textId="3CF63040" w:rsidR="00F06662" w:rsidRPr="00FE198B" w:rsidRDefault="00E37B69" w:rsidP="00C31792">
    <w:pPr>
      <w:pStyle w:val="Footer"/>
      <w:tabs>
        <w:tab w:val="clear" w:pos="4153"/>
        <w:tab w:val="clear" w:pos="8306"/>
        <w:tab w:val="center" w:pos="7797"/>
        <w:tab w:val="right" w:pos="15593"/>
      </w:tabs>
      <w:ind w:right="111"/>
      <w:rPr>
        <w:b w:val="0"/>
        <w:sz w:val="16"/>
        <w:szCs w:val="16"/>
      </w:rPr>
    </w:pPr>
    <w:r w:rsidRPr="00E37B69">
      <w:rPr>
        <w:b w:val="0"/>
        <w:sz w:val="16"/>
        <w:szCs w:val="16"/>
      </w:rPr>
      <w:t xml:space="preserve">Issue 1.0 (2 Jan 2020) </w:t>
    </w:r>
    <w:r w:rsidRPr="00E37B69">
      <w:rPr>
        <w:b w:val="0"/>
        <w:sz w:val="16"/>
        <w:szCs w:val="16"/>
      </w:rPr>
      <w:tab/>
      <w:t>Next Review: Jan 2021</w:t>
    </w:r>
    <w:r w:rsidR="00FE198B" w:rsidRPr="00FE198B">
      <w:rPr>
        <w:b w:val="0"/>
        <w:sz w:val="16"/>
        <w:szCs w:val="16"/>
      </w:rPr>
      <w:t xml:space="preserve">                        </w:t>
    </w:r>
    <w:r w:rsidR="00FE198B" w:rsidRPr="00FE198B">
      <w:rPr>
        <w:b w:val="0"/>
        <w:sz w:val="16"/>
        <w:szCs w:val="16"/>
      </w:rPr>
      <w:tab/>
      <w:t xml:space="preserve">Page </w:t>
    </w:r>
    <w:r w:rsidR="00FE198B" w:rsidRPr="00FE198B">
      <w:rPr>
        <w:rStyle w:val="PageNumber"/>
        <w:b w:val="0"/>
        <w:sz w:val="16"/>
        <w:szCs w:val="16"/>
      </w:rPr>
      <w:fldChar w:fldCharType="begin"/>
    </w:r>
    <w:r w:rsidR="00FE198B" w:rsidRPr="00FE198B">
      <w:rPr>
        <w:rStyle w:val="PageNumber"/>
        <w:b w:val="0"/>
        <w:sz w:val="16"/>
        <w:szCs w:val="16"/>
      </w:rPr>
      <w:instrText xml:space="preserve"> PAGE </w:instrText>
    </w:r>
    <w:r w:rsidR="00FE198B" w:rsidRPr="00FE198B">
      <w:rPr>
        <w:rStyle w:val="PageNumber"/>
        <w:b w:val="0"/>
        <w:sz w:val="16"/>
        <w:szCs w:val="16"/>
      </w:rPr>
      <w:fldChar w:fldCharType="separate"/>
    </w:r>
    <w:r w:rsidR="0020188C">
      <w:rPr>
        <w:rStyle w:val="PageNumber"/>
        <w:b w:val="0"/>
        <w:noProof/>
        <w:sz w:val="16"/>
        <w:szCs w:val="16"/>
      </w:rPr>
      <w:t>1</w:t>
    </w:r>
    <w:r w:rsidR="00FE198B" w:rsidRPr="00FE198B">
      <w:rPr>
        <w:rStyle w:val="PageNumber"/>
        <w:b w:val="0"/>
        <w:sz w:val="16"/>
        <w:szCs w:val="16"/>
      </w:rPr>
      <w:fldChar w:fldCharType="end"/>
    </w:r>
    <w:r w:rsidR="00FE198B" w:rsidRPr="00FE198B">
      <w:rPr>
        <w:rStyle w:val="PageNumber"/>
        <w:b w:val="0"/>
        <w:sz w:val="16"/>
        <w:szCs w:val="16"/>
      </w:rPr>
      <w:t xml:space="preserve"> of </w:t>
    </w:r>
    <w:r w:rsidR="00FE198B" w:rsidRPr="00FE198B">
      <w:rPr>
        <w:rStyle w:val="PageNumber"/>
        <w:b w:val="0"/>
        <w:sz w:val="16"/>
        <w:szCs w:val="16"/>
      </w:rPr>
      <w:fldChar w:fldCharType="begin"/>
    </w:r>
    <w:r w:rsidR="00FE198B" w:rsidRPr="00FE198B">
      <w:rPr>
        <w:rStyle w:val="PageNumber"/>
        <w:b w:val="0"/>
        <w:sz w:val="16"/>
        <w:szCs w:val="16"/>
      </w:rPr>
      <w:instrText xml:space="preserve"> NUMPAGES </w:instrText>
    </w:r>
    <w:r w:rsidR="00FE198B" w:rsidRPr="00FE198B">
      <w:rPr>
        <w:rStyle w:val="PageNumber"/>
        <w:b w:val="0"/>
        <w:sz w:val="16"/>
        <w:szCs w:val="16"/>
      </w:rPr>
      <w:fldChar w:fldCharType="separate"/>
    </w:r>
    <w:r w:rsidR="0020188C">
      <w:rPr>
        <w:rStyle w:val="PageNumber"/>
        <w:b w:val="0"/>
        <w:noProof/>
        <w:sz w:val="16"/>
        <w:szCs w:val="16"/>
      </w:rPr>
      <w:t>2</w:t>
    </w:r>
    <w:r w:rsidR="00FE198B" w:rsidRPr="00FE198B">
      <w:rPr>
        <w:rStyle w:val="PageNumber"/>
        <w:b w:val="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4FFB43" w14:textId="77777777" w:rsidR="005075B2" w:rsidRDefault="005075B2" w:rsidP="00035291">
      <w:pPr>
        <w:pStyle w:val="ProjectName"/>
      </w:pPr>
      <w:r>
        <w:separator/>
      </w:r>
    </w:p>
  </w:footnote>
  <w:footnote w:type="continuationSeparator" w:id="0">
    <w:p w14:paraId="6CB5F6A8" w14:textId="77777777" w:rsidR="005075B2" w:rsidRDefault="005075B2" w:rsidP="00035291">
      <w:pPr>
        <w:pStyle w:val="ProjectNam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41F18" w14:textId="33E31060" w:rsidR="00F06662" w:rsidRDefault="00F06662">
    <w:pPr>
      <w:pStyle w:val="Header"/>
      <w:tabs>
        <w:tab w:val="clear" w:pos="4153"/>
        <w:tab w:val="clear" w:pos="8306"/>
        <w:tab w:val="right" w:pos="15168"/>
      </w:tabs>
    </w:pPr>
    <w:r>
      <w:tab/>
    </w:r>
    <w:r w:rsidR="000F7DEB">
      <w:fldChar w:fldCharType="begin"/>
    </w:r>
    <w:r w:rsidR="000F7DEB">
      <w:instrText xml:space="preserve"> STYLEREF ProjectName \* MERGEFORMAT </w:instrText>
    </w:r>
    <w:r w:rsidR="000F7DEB">
      <w:rPr>
        <w:noProof/>
      </w:rPr>
      <w:fldChar w:fldCharType="end"/>
    </w:r>
  </w:p>
  <w:p w14:paraId="7EC27DCA" w14:textId="77777777" w:rsidR="00F06662" w:rsidRDefault="0098496A" w:rsidP="0098496A">
    <w:pPr>
      <w:pStyle w:val="Header"/>
      <w:pBdr>
        <w:bottom w:val="single" w:sz="4" w:space="1" w:color="auto"/>
      </w:pBdr>
      <w:tabs>
        <w:tab w:val="clear" w:pos="4153"/>
        <w:tab w:val="clear" w:pos="8306"/>
        <w:tab w:val="right" w:pos="15168"/>
      </w:tabs>
      <w:spacing w:before="60" w:after="120"/>
    </w:pPr>
    <w:r w:rsidRPr="0098496A">
      <w:t>Register of waste and recyclable materials and their disposal details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434D8" w14:textId="2DAE57C0" w:rsidR="0098496A" w:rsidRDefault="0098496A" w:rsidP="0098496A">
    <w:pPr>
      <w:pStyle w:val="Header"/>
      <w:tabs>
        <w:tab w:val="left" w:pos="4905"/>
        <w:tab w:val="right" w:pos="15704"/>
      </w:tabs>
    </w:pPr>
    <w:r>
      <w:rPr>
        <w:b w:val="0"/>
        <w:position w:val="16"/>
        <w:sz w:val="32"/>
        <w:szCs w:val="32"/>
      </w:rPr>
      <w:tab/>
    </w:r>
    <w:r>
      <w:rPr>
        <w:b w:val="0"/>
        <w:position w:val="16"/>
        <w:sz w:val="32"/>
        <w:szCs w:val="32"/>
      </w:rPr>
      <w:tab/>
    </w:r>
    <w:r>
      <w:rPr>
        <w:b w:val="0"/>
        <w:position w:val="16"/>
        <w:sz w:val="32"/>
        <w:szCs w:val="32"/>
      </w:rPr>
      <w:tab/>
    </w:r>
    <w:r w:rsidR="00FE198B">
      <w:rPr>
        <w:position w:val="16"/>
        <w:sz w:val="32"/>
        <w:szCs w:val="32"/>
      </w:rPr>
      <w:tab/>
    </w:r>
    <w:r w:rsidR="00AB02D0">
      <w:rPr>
        <w:b w:val="0"/>
        <w:noProof/>
        <w:position w:val="16"/>
        <w:sz w:val="32"/>
        <w:szCs w:val="32"/>
      </w:rPr>
      <w:drawing>
        <wp:inline distT="0" distB="0" distL="0" distR="0" wp14:anchorId="14692BD5" wp14:editId="6ABD9BDD">
          <wp:extent cx="1085850" cy="51435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49" cy="523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E19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774C436"/>
    <w:lvl w:ilvl="0">
      <w:start w:val="1"/>
      <w:numFmt w:val="bullet"/>
      <w:pStyle w:val="ListBullet"/>
      <w:lvlText w:val=""/>
      <w:lvlJc w:val="left"/>
      <w:pPr>
        <w:tabs>
          <w:tab w:val="num" w:pos="1069"/>
        </w:tabs>
        <w:ind w:left="1066" w:hanging="357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9"/>
    <w:multiLevelType w:val="singleLevel"/>
    <w:tmpl w:val="9BCE9F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C6E4B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3D112BD"/>
    <w:multiLevelType w:val="multilevel"/>
    <w:tmpl w:val="4E1625E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"/>
      <w:lvlJc w:val="left"/>
      <w:pPr>
        <w:tabs>
          <w:tab w:val="num" w:pos="1647"/>
        </w:tabs>
        <w:ind w:left="1418" w:hanging="851"/>
      </w:pPr>
    </w:lvl>
    <w:lvl w:ilvl="3"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A3F34C6"/>
    <w:multiLevelType w:val="singleLevel"/>
    <w:tmpl w:val="B058A5AE"/>
    <w:lvl w:ilvl="0">
      <w:start w:val="2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CB53932"/>
    <w:multiLevelType w:val="hybridMultilevel"/>
    <w:tmpl w:val="1EA62420"/>
    <w:lvl w:ilvl="0" w:tplc="32F2F9F4">
      <w:start w:val="1"/>
      <w:numFmt w:val="bullet"/>
      <w:lvlText w:val=""/>
      <w:lvlJc w:val="left"/>
      <w:pPr>
        <w:tabs>
          <w:tab w:val="num" w:pos="1069"/>
        </w:tabs>
        <w:ind w:left="1066" w:hanging="357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35A70"/>
    <w:multiLevelType w:val="singleLevel"/>
    <w:tmpl w:val="38DA77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3931DF"/>
    <w:multiLevelType w:val="hybridMultilevel"/>
    <w:tmpl w:val="F6828310"/>
    <w:lvl w:ilvl="0" w:tplc="E1622F50">
      <w:start w:val="1"/>
      <w:numFmt w:val="upperLetter"/>
      <w:pStyle w:val="Heading1-Appendices"/>
      <w:lvlText w:val="Appendix 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D10F7CE">
      <w:start w:val="1"/>
      <w:numFmt w:val="decimal"/>
      <w:lvlText w:val="%2."/>
      <w:lvlJc w:val="left"/>
      <w:pPr>
        <w:tabs>
          <w:tab w:val="num" w:pos="1806"/>
        </w:tabs>
        <w:ind w:left="1806" w:hanging="726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BD6C5C"/>
    <w:multiLevelType w:val="singleLevel"/>
    <w:tmpl w:val="B058A5AE"/>
    <w:lvl w:ilvl="0">
      <w:start w:val="2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BBA6B48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522FF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95C69F6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9D17EB8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C223E5D"/>
    <w:multiLevelType w:val="singleLevel"/>
    <w:tmpl w:val="38DA77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2F11BA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32675B87"/>
    <w:multiLevelType w:val="singleLevel"/>
    <w:tmpl w:val="B1CEBE5E"/>
    <w:lvl w:ilvl="0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  <w:u w:val="none"/>
      </w:rPr>
    </w:lvl>
  </w:abstractNum>
  <w:abstractNum w:abstractNumId="16" w15:restartNumberingAfterBreak="0">
    <w:nsid w:val="337D751D"/>
    <w:multiLevelType w:val="singleLevel"/>
    <w:tmpl w:val="38DA77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2A0CF1"/>
    <w:multiLevelType w:val="multilevel"/>
    <w:tmpl w:val="4766969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C384C5C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357072A"/>
    <w:multiLevelType w:val="singleLevel"/>
    <w:tmpl w:val="B058A5AE"/>
    <w:lvl w:ilvl="0">
      <w:start w:val="2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64E03BA3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B6E7754"/>
    <w:multiLevelType w:val="singleLevel"/>
    <w:tmpl w:val="B058A5AE"/>
    <w:lvl w:ilvl="0">
      <w:start w:val="2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 w15:restartNumberingAfterBreak="0">
    <w:nsid w:val="7CEC3AD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9"/>
  </w:num>
  <w:num w:numId="3">
    <w:abstractNumId w:val="22"/>
  </w:num>
  <w:num w:numId="4">
    <w:abstractNumId w:val="20"/>
  </w:num>
  <w:num w:numId="5">
    <w:abstractNumId w:val="11"/>
  </w:num>
  <w:num w:numId="6">
    <w:abstractNumId w:val="3"/>
  </w:num>
  <w:num w:numId="7">
    <w:abstractNumId w:val="17"/>
  </w:num>
  <w:num w:numId="8">
    <w:abstractNumId w:val="10"/>
  </w:num>
  <w:num w:numId="9">
    <w:abstractNumId w:val="13"/>
  </w:num>
  <w:num w:numId="10">
    <w:abstractNumId w:val="16"/>
  </w:num>
  <w:num w:numId="11">
    <w:abstractNumId w:val="6"/>
  </w:num>
  <w:num w:numId="12">
    <w:abstractNumId w:val="15"/>
  </w:num>
  <w:num w:numId="13">
    <w:abstractNumId w:val="21"/>
  </w:num>
  <w:num w:numId="14">
    <w:abstractNumId w:val="12"/>
  </w:num>
  <w:num w:numId="15">
    <w:abstractNumId w:val="14"/>
  </w:num>
  <w:num w:numId="16">
    <w:abstractNumId w:val="18"/>
  </w:num>
  <w:num w:numId="17">
    <w:abstractNumId w:val="8"/>
  </w:num>
  <w:num w:numId="18">
    <w:abstractNumId w:val="19"/>
  </w:num>
  <w:num w:numId="19">
    <w:abstractNumId w:val="4"/>
  </w:num>
  <w:num w:numId="20">
    <w:abstractNumId w:val="1"/>
  </w:num>
  <w:num w:numId="21">
    <w:abstractNumId w:val="5"/>
  </w:num>
  <w:num w:numId="22">
    <w:abstractNumId w:val="0"/>
  </w:num>
  <w:num w:numId="2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rne Redemski">
    <w15:presenceInfo w15:providerId="AD" w15:userId="S::aredemski@singleton.nsw.gov.au::b7bbcf3c-8081-479b-b262-aefe26b367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B1"/>
    <w:rsid w:val="00035291"/>
    <w:rsid w:val="00045B91"/>
    <w:rsid w:val="000B0D37"/>
    <w:rsid w:val="000F7DEB"/>
    <w:rsid w:val="00164840"/>
    <w:rsid w:val="001826E4"/>
    <w:rsid w:val="0018464B"/>
    <w:rsid w:val="0020188C"/>
    <w:rsid w:val="00202C24"/>
    <w:rsid w:val="002163EF"/>
    <w:rsid w:val="002511F5"/>
    <w:rsid w:val="002C156B"/>
    <w:rsid w:val="00395B00"/>
    <w:rsid w:val="003B2D6A"/>
    <w:rsid w:val="004513E2"/>
    <w:rsid w:val="00452CA0"/>
    <w:rsid w:val="00496D11"/>
    <w:rsid w:val="005075B2"/>
    <w:rsid w:val="0056142A"/>
    <w:rsid w:val="00584335"/>
    <w:rsid w:val="005A0716"/>
    <w:rsid w:val="005A6F07"/>
    <w:rsid w:val="005C057E"/>
    <w:rsid w:val="00661346"/>
    <w:rsid w:val="006D368F"/>
    <w:rsid w:val="00800811"/>
    <w:rsid w:val="008361ED"/>
    <w:rsid w:val="00872E0D"/>
    <w:rsid w:val="00874577"/>
    <w:rsid w:val="00895288"/>
    <w:rsid w:val="008A6874"/>
    <w:rsid w:val="0093085B"/>
    <w:rsid w:val="0098496A"/>
    <w:rsid w:val="009C1A3F"/>
    <w:rsid w:val="00A12AF3"/>
    <w:rsid w:val="00A8618B"/>
    <w:rsid w:val="00AB02D0"/>
    <w:rsid w:val="00AB0B24"/>
    <w:rsid w:val="00B2630A"/>
    <w:rsid w:val="00B52937"/>
    <w:rsid w:val="00BF33E7"/>
    <w:rsid w:val="00C31792"/>
    <w:rsid w:val="00C5645B"/>
    <w:rsid w:val="00CF618C"/>
    <w:rsid w:val="00D13B7C"/>
    <w:rsid w:val="00D86B3A"/>
    <w:rsid w:val="00D92EB4"/>
    <w:rsid w:val="00DB5319"/>
    <w:rsid w:val="00E065B1"/>
    <w:rsid w:val="00E33877"/>
    <w:rsid w:val="00E37B69"/>
    <w:rsid w:val="00EE4EC0"/>
    <w:rsid w:val="00EE6E08"/>
    <w:rsid w:val="00F035D7"/>
    <w:rsid w:val="00F06662"/>
    <w:rsid w:val="00FE198B"/>
    <w:rsid w:val="336EF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7822E5"/>
  <w15:chartTrackingRefBased/>
  <w15:docId w15:val="{252FFA32-7C41-40EC-B530-D0ACF175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20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pPr>
      <w:keepNext/>
      <w:numPr>
        <w:numId w:val="12"/>
      </w:numPr>
      <w:pBdr>
        <w:bottom w:val="single" w:sz="4" w:space="1" w:color="auto"/>
      </w:pBdr>
      <w:spacing w:before="240" w:after="60"/>
      <w:ind w:left="357" w:hanging="357"/>
      <w:outlineLvl w:val="1"/>
    </w:pPr>
    <w:rPr>
      <w:rFonts w:ascii="Arial" w:hAnsi="Arial"/>
      <w:b/>
      <w:color w:val="000000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Arial" w:hAnsi="Arial" w:cs="Arial"/>
      <w:b/>
      <w:bCs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ind w:right="360"/>
    </w:pPr>
    <w:rPr>
      <w:rFonts w:ascii="Arial" w:hAnsi="Arial" w:cs="Arial"/>
      <w:b/>
      <w:bCs/>
      <w:sz w:val="18"/>
    </w:rPr>
  </w:style>
  <w:style w:type="paragraph" w:styleId="BodyText">
    <w:name w:val="Body Text"/>
    <w:basedOn w:val="Normal"/>
    <w:pPr>
      <w:spacing w:before="120" w:after="120"/>
    </w:pPr>
  </w:style>
  <w:style w:type="paragraph" w:customStyle="1" w:styleId="BusUnit">
    <w:name w:val="BusUnit"/>
    <w:basedOn w:val="Normal"/>
    <w:pPr>
      <w:spacing w:before="30" w:after="30"/>
    </w:pPr>
    <w:rPr>
      <w:sz w:val="22"/>
    </w:rPr>
  </w:style>
  <w:style w:type="paragraph" w:customStyle="1" w:styleId="ProjectName">
    <w:name w:val="ProjectName"/>
    <w:basedOn w:val="Normal"/>
    <w:pPr>
      <w:spacing w:before="30" w:after="30"/>
    </w:pPr>
    <w:rPr>
      <w:sz w:val="22"/>
    </w:rPr>
  </w:style>
  <w:style w:type="paragraph" w:customStyle="1" w:styleId="ProjectNumb">
    <w:name w:val="ProjectNumb"/>
    <w:basedOn w:val="Normal"/>
    <w:pPr>
      <w:spacing w:before="30" w:after="30"/>
    </w:pPr>
    <w:rPr>
      <w:sz w:val="22"/>
    </w:rPr>
  </w:style>
  <w:style w:type="paragraph" w:customStyle="1" w:styleId="ListBullet2">
    <w:name w:val="List Bullet2"/>
    <w:basedOn w:val="ListBullet"/>
    <w:pPr>
      <w:numPr>
        <w:numId w:val="0"/>
      </w:numPr>
      <w:tabs>
        <w:tab w:val="num" w:pos="1063"/>
      </w:tabs>
      <w:ind w:left="1423" w:hanging="357"/>
    </w:pPr>
  </w:style>
  <w:style w:type="paragraph" w:customStyle="1" w:styleId="Prompt">
    <w:name w:val="Prompt"/>
    <w:basedOn w:val="Normal"/>
    <w:pPr>
      <w:pBdr>
        <w:top w:val="single" w:sz="4" w:space="3" w:color="0000FF"/>
        <w:left w:val="single" w:sz="4" w:space="4" w:color="0000FF"/>
        <w:bottom w:val="single" w:sz="4" w:space="3" w:color="0000FF"/>
        <w:right w:val="single" w:sz="4" w:space="4" w:color="0000FF"/>
      </w:pBdr>
      <w:spacing w:before="60" w:after="60"/>
      <w:ind w:left="227" w:right="227"/>
    </w:pPr>
    <w:rPr>
      <w:rFonts w:ascii="Arial" w:hAnsi="Arial" w:cs="Arial"/>
      <w:bCs/>
      <w:color w:val="0000FF"/>
      <w:sz w:val="20"/>
    </w:rPr>
  </w:style>
  <w:style w:type="paragraph" w:styleId="ListBullet">
    <w:name w:val="List Bullet"/>
    <w:basedOn w:val="Normal"/>
    <w:pPr>
      <w:numPr>
        <w:numId w:val="22"/>
      </w:numPr>
      <w:tabs>
        <w:tab w:val="clear" w:pos="1069"/>
        <w:tab w:val="num" w:pos="357"/>
      </w:tabs>
      <w:spacing w:after="60"/>
      <w:ind w:left="357"/>
    </w:pPr>
    <w:rPr>
      <w:szCs w:val="20"/>
    </w:rPr>
  </w:style>
  <w:style w:type="paragraph" w:customStyle="1" w:styleId="tabletext">
    <w:name w:val="table text"/>
    <w:basedOn w:val="Normal"/>
    <w:pPr>
      <w:spacing w:before="60" w:after="60"/>
    </w:pPr>
    <w:rPr>
      <w:rFonts w:ascii="Arial" w:hAnsi="Arial"/>
      <w:sz w:val="20"/>
    </w:rPr>
  </w:style>
  <w:style w:type="paragraph" w:customStyle="1" w:styleId="TableHead">
    <w:name w:val="Table Head"/>
    <w:basedOn w:val="tabletext"/>
    <w:pPr>
      <w:keepNext/>
    </w:pPr>
    <w:rPr>
      <w:b/>
    </w:rPr>
  </w:style>
  <w:style w:type="paragraph" w:customStyle="1" w:styleId="tablehead0">
    <w:name w:val="table head"/>
    <w:basedOn w:val="tabletext"/>
    <w:pPr>
      <w:keepNext/>
    </w:pPr>
    <w:rPr>
      <w:b/>
    </w:rPr>
  </w:style>
  <w:style w:type="character" w:styleId="PageNumber">
    <w:name w:val="page number"/>
    <w:basedOn w:val="DefaultParagraphFont"/>
  </w:style>
  <w:style w:type="paragraph" w:customStyle="1" w:styleId="IssNumb">
    <w:name w:val="IssNumb"/>
    <w:basedOn w:val="ProjectNumb"/>
    <w:pPr>
      <w:spacing w:before="60" w:after="60"/>
    </w:pPr>
    <w:rPr>
      <w:rFonts w:ascii="Arial" w:hAnsi="Arial" w:cs="Arial"/>
      <w:b/>
      <w:bCs/>
      <w:sz w:val="20"/>
    </w:rPr>
  </w:style>
  <w:style w:type="paragraph" w:customStyle="1" w:styleId="IssDate">
    <w:name w:val="IssDate"/>
    <w:basedOn w:val="ProjectNumb"/>
    <w:pPr>
      <w:spacing w:before="60" w:after="60"/>
    </w:pPr>
    <w:rPr>
      <w:rFonts w:ascii="Arial" w:hAnsi="Arial" w:cs="Arial"/>
      <w:b/>
      <w:bCs/>
      <w:sz w:val="20"/>
    </w:rPr>
  </w:style>
  <w:style w:type="paragraph" w:customStyle="1" w:styleId="FormNumb">
    <w:name w:val="FormNumb"/>
    <w:basedOn w:val="Heading1"/>
    <w:rPr>
      <w:caps/>
      <w:sz w:val="48"/>
    </w:rPr>
  </w:style>
  <w:style w:type="paragraph" w:customStyle="1" w:styleId="Tablehead1">
    <w:name w:val="Table head1"/>
    <w:basedOn w:val="Normal"/>
    <w:rsid w:val="00CF618C"/>
    <w:pPr>
      <w:keepNext/>
      <w:spacing w:before="60" w:after="60"/>
      <w:jc w:val="center"/>
    </w:pPr>
    <w:rPr>
      <w:rFonts w:ascii="Arial" w:hAnsi="Arial"/>
      <w:b/>
      <w:sz w:val="16"/>
      <w:szCs w:val="16"/>
    </w:rPr>
  </w:style>
  <w:style w:type="paragraph" w:customStyle="1" w:styleId="zDocname">
    <w:name w:val="zDoc name"/>
    <w:next w:val="Normal"/>
    <w:rsid w:val="00CF618C"/>
    <w:rPr>
      <w:rFonts w:ascii="Arial" w:hAnsi="Arial"/>
      <w:b/>
      <w:sz w:val="32"/>
      <w:lang w:val="en-AU" w:eastAsia="en-US"/>
    </w:rPr>
  </w:style>
  <w:style w:type="paragraph" w:customStyle="1" w:styleId="zDocnum">
    <w:name w:val="zDoc num"/>
    <w:next w:val="Normal"/>
    <w:rsid w:val="00CF618C"/>
    <w:rPr>
      <w:rFonts w:ascii="Arial" w:hAnsi="Arial"/>
      <w:b/>
      <w:sz w:val="48"/>
      <w:lang w:val="en-AU" w:eastAsia="en-US"/>
    </w:rPr>
  </w:style>
  <w:style w:type="paragraph" w:customStyle="1" w:styleId="Tabletext0">
    <w:name w:val="Table text"/>
    <w:rsid w:val="00CF618C"/>
    <w:pPr>
      <w:spacing w:before="60" w:after="60"/>
    </w:pPr>
    <w:rPr>
      <w:rFonts w:ascii="Arial" w:hAnsi="Arial"/>
      <w:lang w:val="en-AU" w:eastAsia="en-US"/>
    </w:rPr>
  </w:style>
  <w:style w:type="paragraph" w:customStyle="1" w:styleId="Heading1-Appendices">
    <w:name w:val="Heading 1-Appendices"/>
    <w:basedOn w:val="Heading1"/>
    <w:next w:val="Normal"/>
    <w:rsid w:val="0098496A"/>
    <w:pPr>
      <w:keepLines/>
      <w:numPr>
        <w:numId w:val="23"/>
      </w:numPr>
      <w:pBdr>
        <w:bottom w:val="single" w:sz="12" w:space="1" w:color="999999"/>
      </w:pBdr>
      <w:tabs>
        <w:tab w:val="left" w:pos="1881"/>
      </w:tabs>
      <w:spacing w:before="320" w:after="240"/>
      <w:ind w:left="2109" w:hanging="2109"/>
    </w:pPr>
    <w:rPr>
      <w:rFonts w:ascii="Tahoma" w:hAnsi="Tahoma" w:cs="Tahoma"/>
      <w:bCs/>
      <w:noProof/>
      <w:sz w:val="30"/>
      <w:szCs w:val="30"/>
    </w:rPr>
  </w:style>
  <w:style w:type="character" w:customStyle="1" w:styleId="FooterChar">
    <w:name w:val="Footer Char"/>
    <w:link w:val="Footer"/>
    <w:uiPriority w:val="99"/>
    <w:rsid w:val="00FE198B"/>
    <w:rPr>
      <w:rFonts w:ascii="Arial" w:hAnsi="Arial" w:cs="Arial"/>
      <w:b/>
      <w:bCs/>
      <w:sz w:val="18"/>
      <w:szCs w:val="24"/>
      <w:lang w:eastAsia="en-US"/>
    </w:rPr>
  </w:style>
  <w:style w:type="character" w:styleId="CommentReference">
    <w:name w:val="annotation reference"/>
    <w:basedOn w:val="DefaultParagraphFont"/>
    <w:rsid w:val="001826E4"/>
    <w:rPr>
      <w:sz w:val="16"/>
      <w:szCs w:val="16"/>
    </w:rPr>
  </w:style>
  <w:style w:type="paragraph" w:styleId="CommentText">
    <w:name w:val="annotation text"/>
    <w:basedOn w:val="Normal"/>
    <w:link w:val="CommentTextChar"/>
    <w:rsid w:val="001826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826E4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82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826E4"/>
    <w:rPr>
      <w:b/>
      <w:bCs/>
      <w:lang w:val="en-AU" w:eastAsia="en-US"/>
    </w:rPr>
  </w:style>
  <w:style w:type="paragraph" w:styleId="BalloonText">
    <w:name w:val="Balloon Text"/>
    <w:basedOn w:val="Normal"/>
    <w:link w:val="BalloonTextChar"/>
    <w:semiHidden/>
    <w:unhideWhenUsed/>
    <w:rsid w:val="001826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826E4"/>
    <w:rPr>
      <w:rFonts w:ascii="Segoe UI" w:hAnsi="Segoe UI" w:cs="Segoe UI"/>
      <w:sz w:val="18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D:\Data\IPMP-C\New%20forms\form%20template%20(lan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D:\Data\IPMP-C\New forms\form template (land).dot</Template>
  <TotalTime>8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Microsoft Office User</cp:lastModifiedBy>
  <cp:revision>3</cp:revision>
  <cp:lastPrinted>2002-05-14T23:33:00Z</cp:lastPrinted>
  <dcterms:created xsi:type="dcterms:W3CDTF">2019-07-09T01:17:00Z</dcterms:created>
  <dcterms:modified xsi:type="dcterms:W3CDTF">2020-09-19T05:56:00Z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-954066055</vt:i4>
  </property>
  <property fmtid="{D5CDD505-2E9C-101B-9397-08002B2CF9AE}" pid="3" name="_NewReviewCycle">
    <vt:lpwstr/>
  </property>
  <property fmtid="{D5CDD505-2E9C-101B-9397-08002B2CF9AE}" pid="4" name="_EmailSubject">
    <vt:lpwstr>RMD standard forms 407 and 422</vt:lpwstr>
  </property>
  <property fmtid="{D5CDD505-2E9C-101B-9397-08002B2CF9AE}" pid="5" name="_AuthorEmail">
    <vt:lpwstr>Paul.POLANSKY@rms.nsw.gov.au</vt:lpwstr>
  </property>
  <property fmtid="{D5CDD505-2E9C-101B-9397-08002B2CF9AE}" pid="6" name="_AuthorEmailDisplayName">
    <vt:lpwstr>POLANSKY Paul</vt:lpwstr>
  </property>
  <property fmtid="{D5CDD505-2E9C-101B-9397-08002B2CF9AE}" pid="7" name="_PreviousAdHocReviewCycleID">
    <vt:i4>500047499</vt:i4>
  </property>
  <property fmtid="{D5CDD505-2E9C-101B-9397-08002B2CF9AE}" pid="8" name="_ReviewingToolsShownOnce">
    <vt:lpwstr/>
  </property>
</Properties>
</file>