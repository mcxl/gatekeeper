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94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985"/>
        <w:gridCol w:w="716"/>
        <w:gridCol w:w="709"/>
        <w:gridCol w:w="725"/>
        <w:gridCol w:w="134"/>
        <w:gridCol w:w="567"/>
        <w:gridCol w:w="280"/>
        <w:gridCol w:w="433"/>
        <w:gridCol w:w="134"/>
        <w:gridCol w:w="285"/>
        <w:gridCol w:w="656"/>
        <w:gridCol w:w="194"/>
        <w:gridCol w:w="751"/>
        <w:gridCol w:w="518"/>
        <w:gridCol w:w="850"/>
      </w:tblGrid>
      <w:tr w:rsidR="003077BD" w:rsidRPr="00E82D0B" w14:paraId="0548A26D" w14:textId="77777777" w:rsidTr="003077BD">
        <w:tc>
          <w:tcPr>
            <w:tcW w:w="2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64A985" w14:textId="77777777" w:rsidR="003077BD" w:rsidRPr="00E82D0B" w:rsidRDefault="003077BD" w:rsidP="0060282F">
            <w:pPr>
              <w:spacing w:before="60" w:after="60"/>
              <w:rPr>
                <w:rFonts w:ascii="Tahoma" w:hAnsi="Tahoma" w:cs="Tahoma"/>
                <w:b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b/>
                <w:szCs w:val="20"/>
                <w:lang w:val="en-US"/>
              </w:rPr>
              <w:t>Project:</w:t>
            </w:r>
          </w:p>
        </w:tc>
        <w:tc>
          <w:tcPr>
            <w:tcW w:w="695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81E8B" w14:textId="77777777" w:rsidR="003077BD" w:rsidRPr="00E82D0B" w:rsidRDefault="003077BD" w:rsidP="003077BD">
            <w:pPr>
              <w:spacing w:before="60" w:after="60"/>
              <w:rPr>
                <w:rFonts w:ascii="Tahoma" w:hAnsi="Tahoma" w:cs="Tahoma"/>
                <w:szCs w:val="20"/>
                <w:lang w:val="en-US"/>
              </w:rPr>
            </w:pPr>
          </w:p>
        </w:tc>
      </w:tr>
      <w:tr w:rsidR="00F573E6" w:rsidRPr="00E82D0B" w14:paraId="5B683766" w14:textId="77777777" w:rsidTr="003077BD">
        <w:tc>
          <w:tcPr>
            <w:tcW w:w="2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BE09A" w14:textId="77777777" w:rsidR="00A1562C" w:rsidRPr="00E82D0B" w:rsidRDefault="00A1562C" w:rsidP="00F36203">
            <w:pPr>
              <w:spacing w:before="60" w:after="60"/>
              <w:rPr>
                <w:rFonts w:ascii="Tahoma" w:hAnsi="Tahoma" w:cs="Tahoma"/>
                <w:b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b/>
                <w:szCs w:val="20"/>
                <w:lang w:val="en-US"/>
              </w:rPr>
              <w:t>NCR/CAR No:</w:t>
            </w:r>
          </w:p>
        </w:tc>
        <w:tc>
          <w:tcPr>
            <w:tcW w:w="6952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445D7" w14:textId="77777777" w:rsidR="00A1562C" w:rsidRPr="00E82D0B" w:rsidRDefault="004C2B34" w:rsidP="003077BD">
            <w:pPr>
              <w:spacing w:before="60" w:after="60"/>
              <w:rPr>
                <w:rFonts w:ascii="Tahoma" w:hAnsi="Tahoma" w:cs="Tahoma"/>
                <w:b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b/>
                <w:szCs w:val="20"/>
                <w:lang w:val="en-US"/>
              </w:rPr>
              <w:t>001</w:t>
            </w:r>
          </w:p>
        </w:tc>
      </w:tr>
      <w:tr w:rsidR="00F573E6" w:rsidRPr="00E82D0B" w14:paraId="5DF76080" w14:textId="77777777" w:rsidTr="003077BD">
        <w:tc>
          <w:tcPr>
            <w:tcW w:w="2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22C48" w14:textId="77777777" w:rsidR="00A1562C" w:rsidRPr="00E82D0B" w:rsidRDefault="00A1562C" w:rsidP="00F36203">
            <w:pPr>
              <w:spacing w:before="60" w:after="60"/>
              <w:rPr>
                <w:rFonts w:ascii="Tahoma" w:hAnsi="Tahoma" w:cs="Tahoma"/>
                <w:b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b/>
                <w:szCs w:val="20"/>
                <w:lang w:val="en-US"/>
              </w:rPr>
              <w:t>Issue Identified By:</w:t>
            </w:r>
          </w:p>
        </w:tc>
        <w:tc>
          <w:tcPr>
            <w:tcW w:w="3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99308" w14:textId="77777777" w:rsidR="00A1562C" w:rsidRPr="00E82D0B" w:rsidRDefault="00A1562C" w:rsidP="00D82464">
            <w:pPr>
              <w:spacing w:before="60" w:after="60"/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A81AF" w14:textId="77777777" w:rsidR="00A1562C" w:rsidRPr="00E82D0B" w:rsidRDefault="00A1562C" w:rsidP="00F36203">
            <w:pPr>
              <w:spacing w:before="60" w:after="60"/>
              <w:rPr>
                <w:rFonts w:ascii="Tahoma" w:hAnsi="Tahoma" w:cs="Tahoma"/>
                <w:b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b/>
                <w:szCs w:val="20"/>
                <w:lang w:val="en-US"/>
              </w:rPr>
              <w:t>Date:</w:t>
            </w:r>
          </w:p>
        </w:tc>
        <w:tc>
          <w:tcPr>
            <w:tcW w:w="2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2DE001" w14:textId="77777777" w:rsidR="00A1562C" w:rsidRPr="00E82D0B" w:rsidRDefault="00A1562C" w:rsidP="00F36203">
            <w:pPr>
              <w:spacing w:before="60" w:after="60"/>
              <w:rPr>
                <w:rFonts w:ascii="Tahoma" w:hAnsi="Tahoma" w:cs="Tahoma"/>
                <w:szCs w:val="20"/>
                <w:lang w:val="en-US"/>
              </w:rPr>
            </w:pPr>
          </w:p>
        </w:tc>
      </w:tr>
      <w:tr w:rsidR="00F573E6" w:rsidRPr="00E82D0B" w14:paraId="2D3DAAAA" w14:textId="77777777" w:rsidTr="003077BD">
        <w:tc>
          <w:tcPr>
            <w:tcW w:w="2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DFC0B" w14:textId="77777777" w:rsidR="00A1562C" w:rsidRPr="00E82D0B" w:rsidRDefault="00A1562C" w:rsidP="00F36203">
            <w:pPr>
              <w:spacing w:before="60" w:after="60"/>
              <w:rPr>
                <w:rFonts w:ascii="Tahoma" w:hAnsi="Tahoma" w:cs="Tahoma"/>
                <w:b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b/>
                <w:szCs w:val="20"/>
                <w:lang w:val="en-US"/>
              </w:rPr>
              <w:t>NCR/CAR Issued to:</w:t>
            </w:r>
          </w:p>
        </w:tc>
        <w:tc>
          <w:tcPr>
            <w:tcW w:w="31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B2144" w14:textId="77777777" w:rsidR="00A1562C" w:rsidRPr="00E82D0B" w:rsidRDefault="00A1562C" w:rsidP="00BC7755">
            <w:pPr>
              <w:spacing w:before="60" w:after="60"/>
              <w:rPr>
                <w:rFonts w:ascii="Tahoma" w:hAnsi="Tahoma" w:cs="Tahoma"/>
                <w:szCs w:val="20"/>
                <w:lang w:val="en-US"/>
              </w:rPr>
            </w:pP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7FD81" w14:textId="77777777" w:rsidR="00A1562C" w:rsidRPr="00E82D0B" w:rsidRDefault="00A1562C" w:rsidP="00F36203">
            <w:pPr>
              <w:spacing w:before="60" w:after="60"/>
              <w:rPr>
                <w:rFonts w:ascii="Tahoma" w:hAnsi="Tahoma" w:cs="Tahoma"/>
                <w:b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b/>
                <w:szCs w:val="20"/>
                <w:lang w:val="en-US"/>
              </w:rPr>
              <w:t>Date:</w:t>
            </w:r>
          </w:p>
        </w:tc>
        <w:tc>
          <w:tcPr>
            <w:tcW w:w="296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5027F" w14:textId="77777777" w:rsidR="00A1562C" w:rsidRPr="00E82D0B" w:rsidRDefault="00A1562C" w:rsidP="005F12C3">
            <w:pPr>
              <w:spacing w:before="60" w:after="60"/>
              <w:rPr>
                <w:rFonts w:ascii="Tahoma" w:hAnsi="Tahoma" w:cs="Tahoma"/>
                <w:szCs w:val="20"/>
                <w:lang w:val="en-US"/>
              </w:rPr>
            </w:pPr>
          </w:p>
        </w:tc>
      </w:tr>
      <w:tr w:rsidR="003077BD" w:rsidRPr="00E82D0B" w14:paraId="662B2475" w14:textId="77777777" w:rsidTr="003077BD">
        <w:tc>
          <w:tcPr>
            <w:tcW w:w="25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8FE38" w14:textId="77777777" w:rsidR="003077BD" w:rsidRPr="00E82D0B" w:rsidRDefault="003077BD" w:rsidP="00F36203">
            <w:pPr>
              <w:spacing w:before="60" w:after="60"/>
              <w:rPr>
                <w:rFonts w:ascii="Tahoma" w:hAnsi="Tahoma" w:cs="Tahoma"/>
                <w:b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b/>
                <w:szCs w:val="20"/>
                <w:lang w:val="en-US"/>
              </w:rPr>
              <w:t>NCR/CAR Category: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D889B" w14:textId="77777777" w:rsidR="003077BD" w:rsidRPr="00E82D0B" w:rsidRDefault="003077BD" w:rsidP="00F36203">
            <w:pPr>
              <w:spacing w:before="60" w:after="60"/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szCs w:val="20"/>
                <w:lang w:val="en-US"/>
              </w:rPr>
              <w:t>WHS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FE691E" w14:textId="77777777" w:rsidR="003077BD" w:rsidRPr="00E82D0B" w:rsidRDefault="00BC7755" w:rsidP="00F36203">
            <w:pPr>
              <w:spacing w:before="60" w:after="60"/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2D0B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602910" w:rsidRPr="00E82D0B">
              <w:rPr>
                <w:rFonts w:ascii="Tahoma" w:hAnsi="Tahoma" w:cs="Tahoma"/>
                <w:szCs w:val="20"/>
                <w:lang w:val="en-US"/>
              </w:rPr>
            </w:r>
            <w:r w:rsidR="00602910" w:rsidRPr="00E82D0B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E82D0B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8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37053" w14:textId="77777777" w:rsidR="003077BD" w:rsidRPr="00E82D0B" w:rsidRDefault="003077BD" w:rsidP="00F36203">
            <w:pPr>
              <w:spacing w:before="60" w:after="60"/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szCs w:val="20"/>
                <w:lang w:val="en-US"/>
              </w:rPr>
              <w:t>Quality</w:t>
            </w:r>
          </w:p>
        </w:tc>
        <w:tc>
          <w:tcPr>
            <w:tcW w:w="8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047B" w14:textId="77777777" w:rsidR="003077BD" w:rsidRPr="00E82D0B" w:rsidRDefault="00BC7755" w:rsidP="00F36203">
            <w:pPr>
              <w:spacing w:before="60" w:after="60"/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2D0B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602910" w:rsidRPr="00E82D0B">
              <w:rPr>
                <w:rFonts w:ascii="Tahoma" w:hAnsi="Tahoma" w:cs="Tahoma"/>
                <w:szCs w:val="20"/>
                <w:lang w:val="en-US"/>
              </w:rPr>
            </w:r>
            <w:r w:rsidR="00602910" w:rsidRPr="00E82D0B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E82D0B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DC4D6" w14:textId="77777777" w:rsidR="003077BD" w:rsidRPr="00E82D0B" w:rsidRDefault="003077BD" w:rsidP="00F36203">
            <w:pPr>
              <w:spacing w:before="60" w:after="60"/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szCs w:val="20"/>
                <w:lang w:val="en-US"/>
              </w:rPr>
              <w:t>Enviro</w:t>
            </w: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354426" w14:textId="77777777" w:rsidR="003077BD" w:rsidRPr="00E82D0B" w:rsidRDefault="00BC7755" w:rsidP="00F36203">
            <w:pPr>
              <w:spacing w:before="60" w:after="60"/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2D0B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602910" w:rsidRPr="00E82D0B">
              <w:rPr>
                <w:rFonts w:ascii="Tahoma" w:hAnsi="Tahoma" w:cs="Tahoma"/>
                <w:szCs w:val="20"/>
                <w:lang w:val="en-US"/>
              </w:rPr>
            </w:r>
            <w:r w:rsidR="00602910" w:rsidRPr="00E82D0B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E82D0B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12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429B0" w14:textId="77777777" w:rsidR="003077BD" w:rsidRPr="00E82D0B" w:rsidRDefault="00D82464" w:rsidP="00F36203">
            <w:pPr>
              <w:spacing w:before="60" w:after="60"/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szCs w:val="20"/>
                <w:lang w:val="en-US"/>
              </w:rPr>
              <w:t>Traffic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03482" w14:textId="77777777" w:rsidR="003077BD" w:rsidRPr="00E82D0B" w:rsidRDefault="004C2B34" w:rsidP="00F36203">
            <w:pPr>
              <w:spacing w:before="60" w:after="60"/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E82D0B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602910" w:rsidRPr="00E82D0B">
              <w:rPr>
                <w:rFonts w:ascii="Tahoma" w:hAnsi="Tahoma" w:cs="Tahoma"/>
                <w:szCs w:val="20"/>
                <w:lang w:val="en-US"/>
              </w:rPr>
            </w:r>
            <w:r w:rsidR="00602910" w:rsidRPr="00E82D0B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E82D0B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</w:tr>
      <w:tr w:rsidR="00F573E6" w:rsidRPr="00E82D0B" w14:paraId="69F12849" w14:textId="77777777" w:rsidTr="003077BD">
        <w:tc>
          <w:tcPr>
            <w:tcW w:w="946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022966A" w14:textId="77777777" w:rsidR="00A1562C" w:rsidRPr="00E82D0B" w:rsidRDefault="003077BD" w:rsidP="00F36203">
            <w:pPr>
              <w:spacing w:before="60" w:after="60"/>
              <w:rPr>
                <w:rFonts w:ascii="Tahoma" w:hAnsi="Tahoma" w:cs="Tahoma"/>
                <w:b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b/>
                <w:szCs w:val="20"/>
                <w:lang w:val="en-US"/>
              </w:rPr>
              <w:t xml:space="preserve">Section 1: </w:t>
            </w:r>
            <w:r w:rsidR="00A1562C" w:rsidRPr="00E82D0B">
              <w:rPr>
                <w:rFonts w:ascii="Tahoma" w:hAnsi="Tahoma" w:cs="Tahoma"/>
                <w:b/>
                <w:szCs w:val="20"/>
                <w:lang w:val="en-US"/>
              </w:rPr>
              <w:t xml:space="preserve">Details of Non-Conformance/Corrective </w:t>
            </w:r>
            <w:r w:rsidR="00BC7755" w:rsidRPr="00E82D0B">
              <w:rPr>
                <w:rFonts w:ascii="Tahoma" w:hAnsi="Tahoma" w:cs="Tahoma"/>
                <w:b/>
                <w:szCs w:val="20"/>
                <w:lang w:val="en-US"/>
              </w:rPr>
              <w:t>Action</w:t>
            </w:r>
          </w:p>
        </w:tc>
      </w:tr>
      <w:tr w:rsidR="00F573E6" w:rsidRPr="00E82D0B" w14:paraId="3EF4006E" w14:textId="77777777" w:rsidTr="003077BD">
        <w:tc>
          <w:tcPr>
            <w:tcW w:w="946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1241F" w14:textId="77777777" w:rsidR="00D82464" w:rsidRDefault="00D82464" w:rsidP="00D82464">
            <w:pPr>
              <w:spacing w:after="240"/>
              <w:rPr>
                <w:rFonts w:ascii="Tahoma" w:hAnsi="Tahoma" w:cs="Tahoma"/>
                <w:szCs w:val="20"/>
                <w:lang w:val="en-US"/>
              </w:rPr>
            </w:pPr>
          </w:p>
          <w:p w14:paraId="05FC667A" w14:textId="1275C707" w:rsidR="00535255" w:rsidRPr="00E82D0B" w:rsidRDefault="00535255" w:rsidP="00D82464">
            <w:pPr>
              <w:spacing w:after="240"/>
              <w:rPr>
                <w:rFonts w:ascii="Tahoma" w:hAnsi="Tahoma" w:cs="Tahoma"/>
                <w:szCs w:val="20"/>
                <w:lang w:val="en-US"/>
              </w:rPr>
            </w:pPr>
          </w:p>
        </w:tc>
      </w:tr>
      <w:tr w:rsidR="003077BD" w:rsidRPr="00E82D0B" w14:paraId="77342B8E" w14:textId="77777777" w:rsidTr="003077BD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158F3" w14:textId="77777777" w:rsidR="003077BD" w:rsidRPr="00E82D0B" w:rsidRDefault="003077BD" w:rsidP="003077BD">
            <w:pPr>
              <w:spacing w:before="60" w:after="60"/>
              <w:rPr>
                <w:rFonts w:ascii="Tahoma" w:hAnsi="Tahoma" w:cs="Tahoma"/>
                <w:b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b/>
                <w:szCs w:val="20"/>
                <w:lang w:val="en-US"/>
              </w:rPr>
              <w:t xml:space="preserve">Name: </w:t>
            </w:r>
          </w:p>
        </w:tc>
        <w:tc>
          <w:tcPr>
            <w:tcW w:w="31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E25B6" w14:textId="77777777" w:rsidR="003077BD" w:rsidRPr="00E82D0B" w:rsidRDefault="003077BD" w:rsidP="003077BD">
            <w:pPr>
              <w:spacing w:before="60" w:after="60"/>
              <w:rPr>
                <w:rFonts w:ascii="Tahoma" w:hAnsi="Tahoma" w:cs="Tahoma"/>
                <w:b/>
                <w:szCs w:val="20"/>
                <w:lang w:val="en-US"/>
              </w:rPr>
            </w:pPr>
          </w:p>
        </w:tc>
        <w:tc>
          <w:tcPr>
            <w:tcW w:w="14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9A33D" w14:textId="77777777" w:rsidR="003077BD" w:rsidRPr="00E82D0B" w:rsidRDefault="003077BD" w:rsidP="003077BD">
            <w:pPr>
              <w:spacing w:before="60" w:after="60"/>
              <w:rPr>
                <w:rFonts w:ascii="Tahoma" w:hAnsi="Tahoma" w:cs="Tahoma"/>
                <w:b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b/>
                <w:szCs w:val="20"/>
                <w:lang w:val="en-US"/>
              </w:rPr>
              <w:t>Position:</w:t>
            </w:r>
          </w:p>
        </w:tc>
        <w:tc>
          <w:tcPr>
            <w:tcW w:w="33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8391F" w14:textId="3E1897C5" w:rsidR="003077BD" w:rsidRPr="00E82D0B" w:rsidRDefault="003077BD" w:rsidP="003077BD">
            <w:pPr>
              <w:spacing w:before="60" w:after="60"/>
              <w:rPr>
                <w:rFonts w:ascii="Tahoma" w:hAnsi="Tahoma" w:cs="Tahoma"/>
                <w:b/>
                <w:szCs w:val="20"/>
                <w:lang w:val="en-US"/>
              </w:rPr>
            </w:pPr>
          </w:p>
        </w:tc>
      </w:tr>
      <w:tr w:rsidR="003077BD" w:rsidRPr="00E82D0B" w14:paraId="55157DBD" w14:textId="77777777" w:rsidTr="003077BD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77E9DD" w14:textId="77777777" w:rsidR="003077BD" w:rsidRPr="00E82D0B" w:rsidRDefault="003077BD" w:rsidP="003077BD">
            <w:pPr>
              <w:spacing w:before="60" w:after="60"/>
              <w:rPr>
                <w:rFonts w:ascii="Tahoma" w:hAnsi="Tahoma" w:cs="Tahoma"/>
                <w:b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b/>
                <w:szCs w:val="20"/>
                <w:lang w:val="en-US"/>
              </w:rPr>
              <w:t>Signature:</w:t>
            </w:r>
          </w:p>
        </w:tc>
        <w:tc>
          <w:tcPr>
            <w:tcW w:w="31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37FC1" w14:textId="77777777" w:rsidR="003077BD" w:rsidRPr="00E82D0B" w:rsidRDefault="003077BD" w:rsidP="003077BD">
            <w:pPr>
              <w:spacing w:before="60" w:after="60"/>
              <w:rPr>
                <w:rFonts w:ascii="Tahoma" w:hAnsi="Tahoma" w:cs="Tahoma"/>
                <w:b/>
                <w:szCs w:val="20"/>
                <w:lang w:val="en-US"/>
              </w:rPr>
            </w:pPr>
          </w:p>
        </w:tc>
        <w:tc>
          <w:tcPr>
            <w:tcW w:w="14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8D8FF" w14:textId="77777777" w:rsidR="003077BD" w:rsidRPr="00E82D0B" w:rsidRDefault="003077BD" w:rsidP="003077BD">
            <w:pPr>
              <w:spacing w:before="60" w:after="60"/>
              <w:rPr>
                <w:rFonts w:ascii="Tahoma" w:hAnsi="Tahoma" w:cs="Tahoma"/>
                <w:b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b/>
                <w:szCs w:val="20"/>
                <w:lang w:val="en-US"/>
              </w:rPr>
              <w:t>Date:</w:t>
            </w:r>
          </w:p>
        </w:tc>
        <w:tc>
          <w:tcPr>
            <w:tcW w:w="33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965DB" w14:textId="77777777" w:rsidR="003077BD" w:rsidRPr="00E82D0B" w:rsidRDefault="003077BD" w:rsidP="003077BD">
            <w:pPr>
              <w:spacing w:before="60" w:after="60"/>
              <w:rPr>
                <w:rFonts w:ascii="Tahoma" w:hAnsi="Tahoma" w:cs="Tahoma"/>
                <w:b/>
                <w:szCs w:val="20"/>
                <w:lang w:val="en-US"/>
              </w:rPr>
            </w:pPr>
          </w:p>
        </w:tc>
      </w:tr>
      <w:tr w:rsidR="00F573E6" w:rsidRPr="00E82D0B" w14:paraId="0751784F" w14:textId="77777777" w:rsidTr="003077BD">
        <w:tc>
          <w:tcPr>
            <w:tcW w:w="946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485AD2D" w14:textId="77777777" w:rsidR="00A1562C" w:rsidRPr="00E82D0B" w:rsidRDefault="003077BD" w:rsidP="003077BD">
            <w:pPr>
              <w:spacing w:before="60" w:after="60"/>
              <w:rPr>
                <w:rFonts w:ascii="Tahoma" w:hAnsi="Tahoma" w:cs="Tahoma"/>
                <w:b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b/>
                <w:szCs w:val="20"/>
                <w:lang w:val="en-US"/>
              </w:rPr>
              <w:t xml:space="preserve">Section 2: </w:t>
            </w:r>
            <w:r w:rsidR="00063894" w:rsidRPr="00E82D0B">
              <w:rPr>
                <w:rFonts w:ascii="Tahoma" w:hAnsi="Tahoma" w:cs="Tahoma"/>
                <w:b/>
                <w:szCs w:val="20"/>
                <w:lang w:val="en-US"/>
              </w:rPr>
              <w:t>Proposed a</w:t>
            </w:r>
            <w:r w:rsidR="00A1562C" w:rsidRPr="00E82D0B">
              <w:rPr>
                <w:rFonts w:ascii="Tahoma" w:hAnsi="Tahoma" w:cs="Tahoma"/>
                <w:b/>
                <w:szCs w:val="20"/>
                <w:lang w:val="en-US"/>
              </w:rPr>
              <w:t xml:space="preserve">ction to be undertaken to </w:t>
            </w:r>
            <w:r w:rsidRPr="00E82D0B">
              <w:rPr>
                <w:rFonts w:ascii="Tahoma" w:hAnsi="Tahoma" w:cs="Tahoma"/>
                <w:b/>
                <w:szCs w:val="20"/>
                <w:lang w:val="en-US"/>
              </w:rPr>
              <w:t>rectify the issue</w:t>
            </w:r>
          </w:p>
        </w:tc>
      </w:tr>
      <w:tr w:rsidR="00F573E6" w:rsidRPr="00E82D0B" w14:paraId="4961649B" w14:textId="77777777" w:rsidTr="003077BD">
        <w:tc>
          <w:tcPr>
            <w:tcW w:w="946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3B4CD" w14:textId="77777777" w:rsidR="00A1562C" w:rsidRPr="00E82D0B" w:rsidRDefault="00A1562C" w:rsidP="00F36203">
            <w:pPr>
              <w:spacing w:before="60" w:after="60"/>
              <w:rPr>
                <w:rFonts w:ascii="Tahoma" w:hAnsi="Tahoma" w:cs="Tahoma"/>
                <w:szCs w:val="20"/>
                <w:lang w:val="en-US"/>
              </w:rPr>
            </w:pPr>
          </w:p>
          <w:p w14:paraId="120BF2F1" w14:textId="77777777" w:rsidR="00A1562C" w:rsidRPr="00E82D0B" w:rsidRDefault="00A1562C" w:rsidP="00F36203">
            <w:pPr>
              <w:spacing w:before="60" w:after="60"/>
              <w:rPr>
                <w:rFonts w:ascii="Tahoma" w:hAnsi="Tahoma" w:cs="Tahoma"/>
                <w:szCs w:val="20"/>
                <w:lang w:val="en-US"/>
              </w:rPr>
            </w:pPr>
          </w:p>
          <w:p w14:paraId="6F73D28D" w14:textId="77777777" w:rsidR="00A1562C" w:rsidRPr="00E82D0B" w:rsidRDefault="00A1562C" w:rsidP="00F36203">
            <w:pPr>
              <w:spacing w:before="60" w:after="60"/>
              <w:rPr>
                <w:rFonts w:ascii="Tahoma" w:hAnsi="Tahoma" w:cs="Tahoma"/>
                <w:szCs w:val="20"/>
                <w:lang w:val="en-US"/>
              </w:rPr>
            </w:pPr>
          </w:p>
        </w:tc>
      </w:tr>
      <w:tr w:rsidR="003077BD" w:rsidRPr="00E82D0B" w14:paraId="4C2F8C4D" w14:textId="77777777" w:rsidTr="003077BD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D720A" w14:textId="77777777" w:rsidR="003077BD" w:rsidRPr="00E82D0B" w:rsidRDefault="003077BD" w:rsidP="0060282F">
            <w:pPr>
              <w:spacing w:before="60" w:after="60"/>
              <w:rPr>
                <w:rFonts w:ascii="Tahoma" w:hAnsi="Tahoma" w:cs="Tahoma"/>
                <w:b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b/>
                <w:szCs w:val="20"/>
                <w:lang w:val="en-US"/>
              </w:rPr>
              <w:t xml:space="preserve">Name: </w:t>
            </w:r>
          </w:p>
        </w:tc>
        <w:tc>
          <w:tcPr>
            <w:tcW w:w="31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CBA67" w14:textId="77777777" w:rsidR="003077BD" w:rsidRPr="00E82D0B" w:rsidRDefault="003077BD" w:rsidP="0060282F">
            <w:pPr>
              <w:spacing w:before="60" w:after="60"/>
              <w:rPr>
                <w:rFonts w:ascii="Tahoma" w:hAnsi="Tahoma" w:cs="Tahoma"/>
                <w:b/>
                <w:szCs w:val="20"/>
                <w:lang w:val="en-US"/>
              </w:rPr>
            </w:pPr>
          </w:p>
        </w:tc>
        <w:tc>
          <w:tcPr>
            <w:tcW w:w="14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7FA47" w14:textId="77777777" w:rsidR="003077BD" w:rsidRPr="00E82D0B" w:rsidRDefault="003077BD" w:rsidP="0060282F">
            <w:pPr>
              <w:spacing w:before="60" w:after="60"/>
              <w:rPr>
                <w:rFonts w:ascii="Tahoma" w:hAnsi="Tahoma" w:cs="Tahoma"/>
                <w:b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b/>
                <w:szCs w:val="20"/>
                <w:lang w:val="en-US"/>
              </w:rPr>
              <w:t>Position:</w:t>
            </w:r>
          </w:p>
        </w:tc>
        <w:tc>
          <w:tcPr>
            <w:tcW w:w="33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94F2F" w14:textId="77777777" w:rsidR="003077BD" w:rsidRPr="00E82D0B" w:rsidRDefault="003077BD" w:rsidP="0060282F">
            <w:pPr>
              <w:spacing w:before="60" w:after="60"/>
              <w:rPr>
                <w:rFonts w:ascii="Tahoma" w:hAnsi="Tahoma" w:cs="Tahoma"/>
                <w:b/>
                <w:szCs w:val="20"/>
                <w:lang w:val="en-US"/>
              </w:rPr>
            </w:pPr>
          </w:p>
        </w:tc>
      </w:tr>
      <w:tr w:rsidR="003077BD" w:rsidRPr="00E82D0B" w14:paraId="2E1FCE03" w14:textId="77777777" w:rsidTr="003077BD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631B9" w14:textId="77777777" w:rsidR="003077BD" w:rsidRPr="00E82D0B" w:rsidRDefault="003077BD" w:rsidP="0060282F">
            <w:pPr>
              <w:spacing w:before="60" w:after="60"/>
              <w:rPr>
                <w:rFonts w:ascii="Tahoma" w:hAnsi="Tahoma" w:cs="Tahoma"/>
                <w:b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b/>
                <w:szCs w:val="20"/>
                <w:lang w:val="en-US"/>
              </w:rPr>
              <w:t>Signature:</w:t>
            </w:r>
          </w:p>
        </w:tc>
        <w:tc>
          <w:tcPr>
            <w:tcW w:w="31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E788C" w14:textId="77777777" w:rsidR="003077BD" w:rsidRPr="00E82D0B" w:rsidRDefault="003077BD" w:rsidP="0060282F">
            <w:pPr>
              <w:spacing w:before="60" w:after="60"/>
              <w:rPr>
                <w:rFonts w:ascii="Tahoma" w:hAnsi="Tahoma" w:cs="Tahoma"/>
                <w:b/>
                <w:szCs w:val="20"/>
                <w:lang w:val="en-US"/>
              </w:rPr>
            </w:pPr>
          </w:p>
        </w:tc>
        <w:tc>
          <w:tcPr>
            <w:tcW w:w="14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7373BE" w14:textId="77777777" w:rsidR="003077BD" w:rsidRPr="00E82D0B" w:rsidRDefault="003077BD" w:rsidP="0060282F">
            <w:pPr>
              <w:spacing w:before="60" w:after="60"/>
              <w:rPr>
                <w:rFonts w:ascii="Tahoma" w:hAnsi="Tahoma" w:cs="Tahoma"/>
                <w:b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b/>
                <w:szCs w:val="20"/>
                <w:lang w:val="en-US"/>
              </w:rPr>
              <w:t>Date:</w:t>
            </w:r>
          </w:p>
        </w:tc>
        <w:tc>
          <w:tcPr>
            <w:tcW w:w="33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2C149E" w14:textId="77777777" w:rsidR="003077BD" w:rsidRPr="00E82D0B" w:rsidRDefault="003077BD" w:rsidP="0060282F">
            <w:pPr>
              <w:spacing w:before="60" w:after="60"/>
              <w:rPr>
                <w:rFonts w:ascii="Tahoma" w:hAnsi="Tahoma" w:cs="Tahoma"/>
                <w:b/>
                <w:szCs w:val="20"/>
                <w:lang w:val="en-US"/>
              </w:rPr>
            </w:pPr>
          </w:p>
        </w:tc>
      </w:tr>
      <w:tr w:rsidR="00F573E6" w:rsidRPr="00E82D0B" w14:paraId="498776B9" w14:textId="77777777" w:rsidTr="003077BD">
        <w:tc>
          <w:tcPr>
            <w:tcW w:w="946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2F100D" w14:textId="77777777" w:rsidR="00A1562C" w:rsidRPr="00E82D0B" w:rsidRDefault="003077BD" w:rsidP="003077BD">
            <w:pPr>
              <w:spacing w:before="60" w:after="60"/>
              <w:rPr>
                <w:rFonts w:ascii="Tahoma" w:hAnsi="Tahoma" w:cs="Tahoma"/>
                <w:b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b/>
                <w:szCs w:val="20"/>
                <w:lang w:val="en-US"/>
              </w:rPr>
              <w:t>Section 3: NCR/CAR Close out</w:t>
            </w:r>
          </w:p>
        </w:tc>
      </w:tr>
      <w:tr w:rsidR="00F573E6" w:rsidRPr="00E82D0B" w14:paraId="466DE727" w14:textId="77777777" w:rsidTr="003077BD">
        <w:tc>
          <w:tcPr>
            <w:tcW w:w="946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2734B" w14:textId="77777777" w:rsidR="00A1562C" w:rsidRPr="00E82D0B" w:rsidRDefault="00A1562C" w:rsidP="00F36203">
            <w:pPr>
              <w:spacing w:before="60" w:after="60"/>
              <w:rPr>
                <w:rFonts w:ascii="Tahoma" w:hAnsi="Tahoma" w:cs="Tahoma"/>
                <w:b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szCs w:val="20"/>
                <w:lang w:val="en-US"/>
              </w:rPr>
              <w:t>Action undertaken to rectify the issue (if differing from proposed action):</w:t>
            </w:r>
          </w:p>
        </w:tc>
      </w:tr>
      <w:tr w:rsidR="00F573E6" w:rsidRPr="00E82D0B" w14:paraId="2BDE8823" w14:textId="77777777" w:rsidTr="003077BD">
        <w:tc>
          <w:tcPr>
            <w:tcW w:w="946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99405" w14:textId="77777777" w:rsidR="00A1562C" w:rsidRPr="00E82D0B" w:rsidRDefault="00A1562C" w:rsidP="00F36203">
            <w:pPr>
              <w:spacing w:before="60" w:after="60"/>
              <w:rPr>
                <w:rFonts w:ascii="Tahoma" w:hAnsi="Tahoma" w:cs="Tahoma"/>
                <w:szCs w:val="20"/>
                <w:lang w:val="en-US"/>
              </w:rPr>
            </w:pPr>
          </w:p>
          <w:p w14:paraId="7EC036EA" w14:textId="77777777" w:rsidR="005F12C3" w:rsidRPr="00E82D0B" w:rsidRDefault="005F12C3" w:rsidP="00F36203">
            <w:pPr>
              <w:spacing w:before="60" w:after="60"/>
              <w:rPr>
                <w:rFonts w:ascii="Tahoma" w:hAnsi="Tahoma" w:cs="Tahoma"/>
                <w:szCs w:val="20"/>
                <w:lang w:val="en-US"/>
              </w:rPr>
            </w:pPr>
          </w:p>
          <w:p w14:paraId="2F07AA91" w14:textId="77777777" w:rsidR="00A1562C" w:rsidRPr="00E82D0B" w:rsidRDefault="00983CF7" w:rsidP="00F36203">
            <w:pPr>
              <w:spacing w:before="60" w:after="60"/>
              <w:rPr>
                <w:rFonts w:ascii="Tahoma" w:hAnsi="Tahoma" w:cs="Tahoma"/>
                <w:szCs w:val="20"/>
                <w:lang w:val="en-US"/>
              </w:rPr>
            </w:pPr>
            <w:commentRangeStart w:id="0"/>
            <w:commentRangeEnd w:id="0"/>
            <w:r w:rsidRPr="00E82D0B">
              <w:rPr>
                <w:rStyle w:val="CommentReference"/>
                <w:rFonts w:ascii="Tahoma" w:hAnsi="Tahoma" w:cs="Tahoma"/>
                <w:sz w:val="20"/>
                <w:szCs w:val="20"/>
              </w:rPr>
              <w:commentReference w:id="0"/>
            </w:r>
          </w:p>
          <w:p w14:paraId="54274FEC" w14:textId="77777777" w:rsidR="00A1562C" w:rsidRPr="00E82D0B" w:rsidRDefault="00A1562C" w:rsidP="00F36203">
            <w:pPr>
              <w:spacing w:before="60" w:after="60"/>
              <w:rPr>
                <w:rFonts w:ascii="Tahoma" w:hAnsi="Tahoma" w:cs="Tahoma"/>
                <w:szCs w:val="20"/>
                <w:lang w:val="en-US"/>
              </w:rPr>
            </w:pPr>
          </w:p>
          <w:p w14:paraId="0331E302" w14:textId="77777777" w:rsidR="00A1562C" w:rsidRPr="00E82D0B" w:rsidRDefault="00A1562C" w:rsidP="00F36203">
            <w:pPr>
              <w:spacing w:before="60" w:after="60"/>
              <w:rPr>
                <w:rFonts w:ascii="Tahoma" w:hAnsi="Tahoma" w:cs="Tahoma"/>
                <w:szCs w:val="20"/>
                <w:lang w:val="en-US"/>
              </w:rPr>
            </w:pPr>
          </w:p>
        </w:tc>
      </w:tr>
      <w:tr w:rsidR="00F573E6" w:rsidRPr="00E82D0B" w14:paraId="2E9ED597" w14:textId="77777777" w:rsidTr="003077BD">
        <w:tc>
          <w:tcPr>
            <w:tcW w:w="536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97A57" w14:textId="77777777" w:rsidR="00A1562C" w:rsidRPr="00E82D0B" w:rsidRDefault="00A1562C" w:rsidP="00F36203">
            <w:pPr>
              <w:spacing w:before="60" w:after="60"/>
              <w:rPr>
                <w:rFonts w:ascii="Tahoma" w:hAnsi="Tahoma" w:cs="Tahoma"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szCs w:val="20"/>
                <w:lang w:val="en-US"/>
              </w:rPr>
              <w:t>Was the action taken successful in rectifying the issue?</w:t>
            </w:r>
          </w:p>
        </w:tc>
        <w:tc>
          <w:tcPr>
            <w:tcW w:w="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71AFE" w14:textId="77777777" w:rsidR="00A1562C" w:rsidRPr="00E82D0B" w:rsidRDefault="00A1562C" w:rsidP="00F36203">
            <w:pPr>
              <w:spacing w:before="60" w:after="60"/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szCs w:val="20"/>
                <w:lang w:val="en-US"/>
              </w:rPr>
              <w:t>Yes</w:t>
            </w:r>
          </w:p>
        </w:tc>
        <w:tc>
          <w:tcPr>
            <w:tcW w:w="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375BE" w14:textId="77777777" w:rsidR="00A1562C" w:rsidRPr="00E82D0B" w:rsidRDefault="00A1562C" w:rsidP="00F36203">
            <w:pPr>
              <w:spacing w:before="60" w:after="60"/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2D0B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602910" w:rsidRPr="00E82D0B">
              <w:rPr>
                <w:rFonts w:ascii="Tahoma" w:hAnsi="Tahoma" w:cs="Tahoma"/>
                <w:szCs w:val="20"/>
                <w:lang w:val="en-US"/>
              </w:rPr>
            </w:r>
            <w:r w:rsidR="00602910" w:rsidRPr="00E82D0B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E82D0B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8A9FA" w14:textId="77777777" w:rsidR="00A1562C" w:rsidRPr="00E82D0B" w:rsidRDefault="00A1562C" w:rsidP="00F36203">
            <w:pPr>
              <w:spacing w:before="60" w:after="60"/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szCs w:val="20"/>
                <w:lang w:val="en-US"/>
              </w:rPr>
              <w:t>No</w:t>
            </w:r>
          </w:p>
        </w:tc>
        <w:tc>
          <w:tcPr>
            <w:tcW w:w="13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DBF3F" w14:textId="77777777" w:rsidR="00A1562C" w:rsidRPr="00E82D0B" w:rsidRDefault="00A1562C" w:rsidP="00F36203">
            <w:pPr>
              <w:spacing w:before="60" w:after="60"/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2D0B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602910" w:rsidRPr="00E82D0B">
              <w:rPr>
                <w:rFonts w:ascii="Tahoma" w:hAnsi="Tahoma" w:cs="Tahoma"/>
                <w:szCs w:val="20"/>
                <w:lang w:val="en-US"/>
              </w:rPr>
            </w:r>
            <w:r w:rsidR="00602910" w:rsidRPr="00E82D0B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E82D0B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</w:tr>
      <w:tr w:rsidR="00F573E6" w:rsidRPr="00E82D0B" w14:paraId="315880B4" w14:textId="77777777" w:rsidTr="003077BD">
        <w:tc>
          <w:tcPr>
            <w:tcW w:w="536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4C585" w14:textId="77777777" w:rsidR="00A1562C" w:rsidRPr="00E82D0B" w:rsidRDefault="00A1562C" w:rsidP="00F36203">
            <w:pPr>
              <w:spacing w:before="60" w:after="60"/>
              <w:rPr>
                <w:rFonts w:ascii="Tahoma" w:hAnsi="Tahoma" w:cs="Tahoma"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szCs w:val="20"/>
                <w:lang w:val="en-US"/>
              </w:rPr>
              <w:t>Was further action necessary? If yes, describe below.</w:t>
            </w:r>
          </w:p>
        </w:tc>
        <w:tc>
          <w:tcPr>
            <w:tcW w:w="8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A339F" w14:textId="77777777" w:rsidR="00A1562C" w:rsidRPr="00E82D0B" w:rsidRDefault="00A1562C" w:rsidP="00F36203">
            <w:pPr>
              <w:spacing w:before="60" w:after="60"/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szCs w:val="20"/>
                <w:lang w:val="en-US"/>
              </w:rPr>
              <w:t>Yes</w:t>
            </w:r>
          </w:p>
        </w:tc>
        <w:tc>
          <w:tcPr>
            <w:tcW w:w="9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B05FE" w14:textId="77777777" w:rsidR="00A1562C" w:rsidRPr="00E82D0B" w:rsidRDefault="00A1562C" w:rsidP="00F36203">
            <w:pPr>
              <w:spacing w:before="60" w:after="60"/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2D0B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602910" w:rsidRPr="00E82D0B">
              <w:rPr>
                <w:rFonts w:ascii="Tahoma" w:hAnsi="Tahoma" w:cs="Tahoma"/>
                <w:szCs w:val="20"/>
                <w:lang w:val="en-US"/>
              </w:rPr>
            </w:r>
            <w:r w:rsidR="00602910" w:rsidRPr="00E82D0B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E82D0B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  <w:tc>
          <w:tcPr>
            <w:tcW w:w="94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1DA0F" w14:textId="77777777" w:rsidR="00A1562C" w:rsidRPr="00E82D0B" w:rsidRDefault="00A1562C" w:rsidP="00F36203">
            <w:pPr>
              <w:spacing w:before="60" w:after="60"/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szCs w:val="20"/>
                <w:lang w:val="en-US"/>
              </w:rPr>
              <w:t>No</w:t>
            </w:r>
          </w:p>
        </w:tc>
        <w:tc>
          <w:tcPr>
            <w:tcW w:w="13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74F42" w14:textId="77777777" w:rsidR="00A1562C" w:rsidRPr="00E82D0B" w:rsidRDefault="00A1562C" w:rsidP="00F36203">
            <w:pPr>
              <w:spacing w:before="60" w:after="60"/>
              <w:jc w:val="center"/>
              <w:rPr>
                <w:rFonts w:ascii="Tahoma" w:hAnsi="Tahoma" w:cs="Tahoma"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szCs w:val="20"/>
                <w:lang w:val="en-US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E82D0B">
              <w:rPr>
                <w:rFonts w:ascii="Tahoma" w:hAnsi="Tahoma" w:cs="Tahoma"/>
                <w:szCs w:val="20"/>
                <w:lang w:val="en-US"/>
              </w:rPr>
              <w:instrText xml:space="preserve"> FORMCHECKBOX </w:instrText>
            </w:r>
            <w:r w:rsidR="00602910" w:rsidRPr="00E82D0B">
              <w:rPr>
                <w:rFonts w:ascii="Tahoma" w:hAnsi="Tahoma" w:cs="Tahoma"/>
                <w:szCs w:val="20"/>
                <w:lang w:val="en-US"/>
              </w:rPr>
            </w:r>
            <w:r w:rsidR="00602910" w:rsidRPr="00E82D0B">
              <w:rPr>
                <w:rFonts w:ascii="Tahoma" w:hAnsi="Tahoma" w:cs="Tahoma"/>
                <w:szCs w:val="20"/>
                <w:lang w:val="en-US"/>
              </w:rPr>
              <w:fldChar w:fldCharType="separate"/>
            </w:r>
            <w:r w:rsidRPr="00E82D0B">
              <w:rPr>
                <w:rFonts w:ascii="Tahoma" w:hAnsi="Tahoma" w:cs="Tahoma"/>
                <w:szCs w:val="20"/>
                <w:lang w:val="en-US"/>
              </w:rPr>
              <w:fldChar w:fldCharType="end"/>
            </w:r>
          </w:p>
        </w:tc>
      </w:tr>
      <w:tr w:rsidR="00F573E6" w:rsidRPr="00E82D0B" w14:paraId="6EE3FD66" w14:textId="77777777" w:rsidTr="003077BD">
        <w:tc>
          <w:tcPr>
            <w:tcW w:w="9463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E382F" w14:textId="77777777" w:rsidR="00A1562C" w:rsidRPr="00E82D0B" w:rsidRDefault="00A1562C" w:rsidP="00F36203">
            <w:pPr>
              <w:spacing w:before="60" w:after="60"/>
              <w:rPr>
                <w:rFonts w:ascii="Tahoma" w:hAnsi="Tahoma" w:cs="Tahoma"/>
                <w:szCs w:val="20"/>
                <w:lang w:val="en-US"/>
              </w:rPr>
            </w:pPr>
          </w:p>
          <w:p w14:paraId="72CE1ECA" w14:textId="77777777" w:rsidR="00A1562C" w:rsidRPr="00E82D0B" w:rsidRDefault="00A1562C" w:rsidP="00F36203">
            <w:pPr>
              <w:spacing w:before="60" w:after="60"/>
              <w:rPr>
                <w:rFonts w:ascii="Tahoma" w:hAnsi="Tahoma" w:cs="Tahoma"/>
                <w:szCs w:val="20"/>
                <w:lang w:val="en-US"/>
              </w:rPr>
            </w:pPr>
          </w:p>
          <w:p w14:paraId="16BEDA8F" w14:textId="77777777" w:rsidR="00A1562C" w:rsidRPr="00E82D0B" w:rsidRDefault="00A1562C" w:rsidP="00F36203">
            <w:pPr>
              <w:spacing w:before="60" w:after="60"/>
              <w:rPr>
                <w:rFonts w:ascii="Tahoma" w:hAnsi="Tahoma" w:cs="Tahoma"/>
                <w:szCs w:val="20"/>
                <w:lang w:val="en-US"/>
              </w:rPr>
            </w:pPr>
          </w:p>
          <w:p w14:paraId="32D34AA9" w14:textId="77777777" w:rsidR="00A1562C" w:rsidRPr="00E82D0B" w:rsidRDefault="00A1562C" w:rsidP="00F36203">
            <w:pPr>
              <w:spacing w:before="60" w:after="60"/>
              <w:rPr>
                <w:rFonts w:ascii="Tahoma" w:hAnsi="Tahoma" w:cs="Tahoma"/>
                <w:szCs w:val="20"/>
                <w:lang w:val="en-US"/>
              </w:rPr>
            </w:pPr>
          </w:p>
        </w:tc>
      </w:tr>
      <w:tr w:rsidR="003077BD" w:rsidRPr="00E82D0B" w14:paraId="4963EBE5" w14:textId="77777777" w:rsidTr="003077BD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D2140" w14:textId="77777777" w:rsidR="003077BD" w:rsidRPr="00E82D0B" w:rsidRDefault="003077BD" w:rsidP="0060282F">
            <w:pPr>
              <w:spacing w:before="60" w:after="60"/>
              <w:rPr>
                <w:rFonts w:ascii="Tahoma" w:hAnsi="Tahoma" w:cs="Tahoma"/>
                <w:b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b/>
                <w:szCs w:val="20"/>
                <w:lang w:val="en-US"/>
              </w:rPr>
              <w:t xml:space="preserve">Name: </w:t>
            </w:r>
          </w:p>
        </w:tc>
        <w:tc>
          <w:tcPr>
            <w:tcW w:w="31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15D01" w14:textId="77777777" w:rsidR="003077BD" w:rsidRPr="00E82D0B" w:rsidRDefault="003077BD" w:rsidP="0060282F">
            <w:pPr>
              <w:spacing w:before="60" w:after="60"/>
              <w:rPr>
                <w:rFonts w:ascii="Tahoma" w:hAnsi="Tahoma" w:cs="Tahoma"/>
                <w:b/>
                <w:szCs w:val="20"/>
                <w:lang w:val="en-US"/>
              </w:rPr>
            </w:pPr>
          </w:p>
        </w:tc>
        <w:tc>
          <w:tcPr>
            <w:tcW w:w="14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9D783" w14:textId="77777777" w:rsidR="003077BD" w:rsidRPr="00E82D0B" w:rsidRDefault="003077BD" w:rsidP="0060282F">
            <w:pPr>
              <w:spacing w:before="60" w:after="60"/>
              <w:rPr>
                <w:rFonts w:ascii="Tahoma" w:hAnsi="Tahoma" w:cs="Tahoma"/>
                <w:b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b/>
                <w:szCs w:val="20"/>
                <w:lang w:val="en-US"/>
              </w:rPr>
              <w:t>Position:</w:t>
            </w:r>
          </w:p>
        </w:tc>
        <w:tc>
          <w:tcPr>
            <w:tcW w:w="33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DA8DC" w14:textId="77777777" w:rsidR="003077BD" w:rsidRPr="00E82D0B" w:rsidRDefault="003077BD" w:rsidP="0060282F">
            <w:pPr>
              <w:spacing w:before="60" w:after="60"/>
              <w:rPr>
                <w:rFonts w:ascii="Tahoma" w:hAnsi="Tahoma" w:cs="Tahoma"/>
                <w:b/>
                <w:szCs w:val="20"/>
                <w:lang w:val="en-US"/>
              </w:rPr>
            </w:pPr>
          </w:p>
        </w:tc>
      </w:tr>
      <w:tr w:rsidR="003077BD" w:rsidRPr="00E82D0B" w14:paraId="18ED01E5" w14:textId="77777777" w:rsidTr="003077BD"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5D8038" w14:textId="77777777" w:rsidR="003077BD" w:rsidRPr="00E82D0B" w:rsidRDefault="003077BD" w:rsidP="0060282F">
            <w:pPr>
              <w:spacing w:before="60" w:after="60"/>
              <w:rPr>
                <w:rFonts w:ascii="Tahoma" w:hAnsi="Tahoma" w:cs="Tahoma"/>
                <w:b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b/>
                <w:szCs w:val="20"/>
                <w:lang w:val="en-US"/>
              </w:rPr>
              <w:t>Signature:</w:t>
            </w:r>
          </w:p>
        </w:tc>
        <w:tc>
          <w:tcPr>
            <w:tcW w:w="31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C9785" w14:textId="77777777" w:rsidR="003077BD" w:rsidRPr="00E82D0B" w:rsidRDefault="003077BD" w:rsidP="0060282F">
            <w:pPr>
              <w:spacing w:before="60" w:after="60"/>
              <w:rPr>
                <w:rFonts w:ascii="Tahoma" w:hAnsi="Tahoma" w:cs="Tahoma"/>
                <w:b/>
                <w:szCs w:val="20"/>
                <w:lang w:val="en-US"/>
              </w:rPr>
            </w:pPr>
          </w:p>
        </w:tc>
        <w:tc>
          <w:tcPr>
            <w:tcW w:w="141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DA57B" w14:textId="77777777" w:rsidR="003077BD" w:rsidRPr="00E82D0B" w:rsidRDefault="003077BD" w:rsidP="0060282F">
            <w:pPr>
              <w:spacing w:before="60" w:after="60"/>
              <w:rPr>
                <w:rFonts w:ascii="Tahoma" w:hAnsi="Tahoma" w:cs="Tahoma"/>
                <w:b/>
                <w:szCs w:val="20"/>
                <w:lang w:val="en-US"/>
              </w:rPr>
            </w:pPr>
            <w:r w:rsidRPr="00E82D0B">
              <w:rPr>
                <w:rFonts w:ascii="Tahoma" w:hAnsi="Tahoma" w:cs="Tahoma"/>
                <w:b/>
                <w:szCs w:val="20"/>
                <w:lang w:val="en-US"/>
              </w:rPr>
              <w:t>Date:</w:t>
            </w:r>
          </w:p>
        </w:tc>
        <w:tc>
          <w:tcPr>
            <w:tcW w:w="33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622331" w14:textId="77777777" w:rsidR="003077BD" w:rsidRPr="00E82D0B" w:rsidRDefault="003077BD" w:rsidP="0060282F">
            <w:pPr>
              <w:spacing w:before="60" w:after="60"/>
              <w:rPr>
                <w:rFonts w:ascii="Tahoma" w:hAnsi="Tahoma" w:cs="Tahoma"/>
                <w:b/>
                <w:szCs w:val="20"/>
                <w:lang w:val="en-US"/>
              </w:rPr>
            </w:pPr>
          </w:p>
        </w:tc>
      </w:tr>
    </w:tbl>
    <w:p w14:paraId="576E61AB" w14:textId="77777777" w:rsidR="00E472E1" w:rsidRPr="005F12C3" w:rsidRDefault="00E472E1" w:rsidP="00B360D3">
      <w:pPr>
        <w:rPr>
          <w:color w:val="000066"/>
          <w:sz w:val="18"/>
          <w:szCs w:val="18"/>
          <w:lang w:val="en-US"/>
        </w:rPr>
      </w:pPr>
    </w:p>
    <w:sectPr w:rsidR="00E472E1" w:rsidRPr="005F12C3" w:rsidSect="00D8246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37" w:right="1133" w:bottom="1440" w:left="1440" w:header="426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Arne Redemski" w:date="2020-06-03T07:35:00Z" w:initials="AR">
    <w:p w14:paraId="7FDA3700" w14:textId="6A53A319" w:rsidR="00983CF7" w:rsidRDefault="00983CF7">
      <w:pPr>
        <w:pStyle w:val="CommentText"/>
      </w:pPr>
      <w:r>
        <w:rPr>
          <w:rStyle w:val="CommentReference"/>
        </w:rPr>
        <w:annotationRef/>
      </w:r>
      <w:r>
        <w:t>Should there be a sign off for Obtain Clients concurrence (same as NCR)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FDA3700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FDA3700" w16cid:durableId="2281D14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5908206" w14:textId="77777777" w:rsidR="00602910" w:rsidRDefault="00602910" w:rsidP="00050D41">
      <w:r>
        <w:separator/>
      </w:r>
    </w:p>
  </w:endnote>
  <w:endnote w:type="continuationSeparator" w:id="0">
    <w:p w14:paraId="56723E2F" w14:textId="77777777" w:rsidR="00602910" w:rsidRDefault="00602910" w:rsidP="00050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972565" w14:textId="77777777" w:rsidR="00535255" w:rsidRDefault="005352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78ABA4" w14:textId="67412801" w:rsidR="00F36203" w:rsidRPr="00A321ED" w:rsidRDefault="005276C4" w:rsidP="006C28A6">
    <w:pPr>
      <w:pStyle w:val="Footer"/>
      <w:rPr>
        <w:rFonts w:ascii="Arial" w:hAnsi="Arial" w:cs="Arial"/>
        <w:sz w:val="8"/>
      </w:rPr>
    </w:pPr>
    <w:r w:rsidRPr="00394A54">
      <w:rPr>
        <w:rFonts w:ascii="Arial" w:hAnsi="Arial" w:cs="Arial"/>
        <w:sz w:val="16"/>
        <w:szCs w:val="16"/>
      </w:rPr>
      <w:t xml:space="preserve">Issue </w:t>
    </w:r>
    <w:r>
      <w:rPr>
        <w:rFonts w:ascii="Arial" w:hAnsi="Arial" w:cs="Arial"/>
        <w:sz w:val="16"/>
        <w:szCs w:val="16"/>
      </w:rPr>
      <w:t>1</w:t>
    </w:r>
    <w:r w:rsidRPr="00394A54">
      <w:rPr>
        <w:rFonts w:ascii="Arial" w:hAnsi="Arial" w:cs="Arial"/>
        <w:sz w:val="16"/>
        <w:szCs w:val="16"/>
      </w:rPr>
      <w:t>.0 (</w:t>
    </w:r>
    <w:r>
      <w:rPr>
        <w:rFonts w:ascii="Arial" w:hAnsi="Arial" w:cs="Arial"/>
        <w:sz w:val="16"/>
        <w:szCs w:val="16"/>
      </w:rPr>
      <w:t>2 Jan 2020</w:t>
    </w:r>
    <w:r w:rsidRPr="00394A54">
      <w:rPr>
        <w:rFonts w:ascii="Arial" w:hAnsi="Arial" w:cs="Arial"/>
        <w:sz w:val="16"/>
        <w:szCs w:val="16"/>
      </w:rPr>
      <w:t xml:space="preserve">) </w:t>
    </w:r>
    <w:r w:rsidRPr="00394A54">
      <w:rPr>
        <w:rFonts w:ascii="Arial" w:hAnsi="Arial" w:cs="Arial"/>
        <w:sz w:val="16"/>
        <w:szCs w:val="16"/>
      </w:rPr>
      <w:tab/>
      <w:t xml:space="preserve">Next Review: </w:t>
    </w:r>
    <w:r>
      <w:rPr>
        <w:rFonts w:ascii="Arial" w:hAnsi="Arial" w:cs="Arial"/>
        <w:sz w:val="16"/>
        <w:szCs w:val="16"/>
      </w:rPr>
      <w:t xml:space="preserve">Jan </w:t>
    </w:r>
    <w:r w:rsidRPr="00394A54">
      <w:rPr>
        <w:rFonts w:ascii="Arial" w:hAnsi="Arial" w:cs="Arial"/>
        <w:sz w:val="16"/>
        <w:szCs w:val="16"/>
      </w:rPr>
      <w:t>202</w:t>
    </w:r>
    <w:r>
      <w:rPr>
        <w:rFonts w:ascii="Arial" w:hAnsi="Arial" w:cs="Arial"/>
        <w:sz w:val="16"/>
        <w:szCs w:val="16"/>
      </w:rPr>
      <w:t>1</w:t>
    </w:r>
    <w:r w:rsidR="00234962" w:rsidRPr="00234962">
      <w:rPr>
        <w:rFonts w:ascii="Arial" w:hAnsi="Arial" w:cs="Arial"/>
        <w:sz w:val="16"/>
        <w:szCs w:val="16"/>
      </w:rPr>
      <w:tab/>
      <w:t>Page 1 of 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ACA0D8" w14:textId="77777777" w:rsidR="00535255" w:rsidRDefault="005352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2E8CB9" w14:textId="77777777" w:rsidR="00602910" w:rsidRDefault="00602910" w:rsidP="00050D41">
      <w:r>
        <w:separator/>
      </w:r>
    </w:p>
  </w:footnote>
  <w:footnote w:type="continuationSeparator" w:id="0">
    <w:p w14:paraId="41EA357C" w14:textId="77777777" w:rsidR="00602910" w:rsidRDefault="00602910" w:rsidP="00050D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08762C" w14:textId="77777777" w:rsidR="00535255" w:rsidRDefault="005352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AA9B79" w14:textId="0D10809C" w:rsidR="00D82464" w:rsidRPr="00D82464" w:rsidRDefault="00D82464" w:rsidP="00E70D84">
    <w:pPr>
      <w:jc w:val="right"/>
    </w:pPr>
    <w:bookmarkStart w:id="1" w:name="_GoBack"/>
    <w:r>
      <w:t xml:space="preserve">   </w:t>
    </w:r>
  </w:p>
  <w:p w14:paraId="378AAF8E" w14:textId="03F321C4" w:rsidR="00234962" w:rsidRDefault="00AB29D0" w:rsidP="00E70D84">
    <w:pPr>
      <w:pStyle w:val="AppendixHeading1"/>
      <w:numPr>
        <w:ilvl w:val="0"/>
        <w:numId w:val="0"/>
      </w:numPr>
      <w:pBdr>
        <w:bottom w:val="none" w:sz="0" w:space="0" w:color="auto"/>
      </w:pBdr>
      <w:spacing w:before="0"/>
      <w:ind w:left="-142" w:right="-23"/>
      <w:rPr>
        <w:b w:val="0"/>
        <w:sz w:val="24"/>
        <w:szCs w:val="24"/>
      </w:rPr>
    </w:pPr>
    <w:r>
      <w:rPr>
        <w:sz w:val="40"/>
        <w:szCs w:val="40"/>
      </w:rPr>
      <w:drawing>
        <wp:anchor distT="0" distB="0" distL="114300" distR="114300" simplePos="0" relativeHeight="251659776" behindDoc="1" locked="0" layoutInCell="1" allowOverlap="1" wp14:anchorId="7FBA1C30" wp14:editId="228CE540">
          <wp:simplePos x="0" y="0"/>
          <wp:positionH relativeFrom="margin">
            <wp:posOffset>4475480</wp:posOffset>
          </wp:positionH>
          <wp:positionV relativeFrom="margin">
            <wp:posOffset>-887730</wp:posOffset>
          </wp:positionV>
          <wp:extent cx="1446530" cy="68707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6530" cy="6870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07AA959" w14:textId="77777777" w:rsidR="00535255" w:rsidRDefault="00D82464" w:rsidP="00E70D84">
    <w:pPr>
      <w:pStyle w:val="AppendixHeading1"/>
      <w:numPr>
        <w:ilvl w:val="0"/>
        <w:numId w:val="0"/>
      </w:numPr>
      <w:pBdr>
        <w:bottom w:val="none" w:sz="0" w:space="0" w:color="auto"/>
      </w:pBdr>
      <w:spacing w:before="0"/>
      <w:ind w:left="-142" w:right="-23"/>
      <w:rPr>
        <w:sz w:val="40"/>
        <w:szCs w:val="40"/>
      </w:rPr>
    </w:pPr>
    <w:r w:rsidRPr="00535255">
      <w:rPr>
        <w:sz w:val="40"/>
        <w:szCs w:val="40"/>
      </w:rPr>
      <w:t xml:space="preserve">Corrective Action Request (CAR) </w:t>
    </w:r>
  </w:p>
  <w:p w14:paraId="798F5301" w14:textId="0A703511" w:rsidR="00E70D84" w:rsidRPr="00E70D84" w:rsidRDefault="00D82464" w:rsidP="00E70D84">
    <w:pPr>
      <w:pStyle w:val="AppendixHeading1"/>
      <w:numPr>
        <w:ilvl w:val="0"/>
        <w:numId w:val="0"/>
      </w:numPr>
      <w:pBdr>
        <w:bottom w:val="none" w:sz="0" w:space="0" w:color="auto"/>
      </w:pBdr>
      <w:spacing w:before="0"/>
      <w:ind w:left="-142" w:right="-23"/>
      <w:rPr>
        <w:sz w:val="40"/>
        <w:szCs w:val="40"/>
      </w:rPr>
    </w:pPr>
    <w:r w:rsidRPr="00535255">
      <w:rPr>
        <w:sz w:val="40"/>
        <w:szCs w:val="40"/>
      </w:rPr>
      <w:t>Notification Form</w:t>
    </w:r>
  </w:p>
  <w:bookmarkEnd w:id="1"/>
  <w:p w14:paraId="3C7FF2A1" w14:textId="301ABEA5" w:rsidR="00E70D84" w:rsidRPr="00E70D84" w:rsidRDefault="00E70D84" w:rsidP="00E70D84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019F7B" w14:textId="77777777" w:rsidR="00535255" w:rsidRDefault="005352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360CBB32"/>
    <w:lvl w:ilvl="0">
      <w:start w:val="1"/>
      <w:numFmt w:val="decimal"/>
      <w:lvlText w:val="%1."/>
      <w:lvlJc w:val="left"/>
      <w:pPr>
        <w:ind w:left="360" w:hanging="360"/>
      </w:pPr>
      <w:rPr>
        <w:rFonts w:ascii="Verdana" w:hAnsi="Verdana"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167117B7"/>
    <w:multiLevelType w:val="hybridMultilevel"/>
    <w:tmpl w:val="5048636A"/>
    <w:lvl w:ilvl="0" w:tplc="58EA897E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B0C54F5"/>
    <w:multiLevelType w:val="hybridMultilevel"/>
    <w:tmpl w:val="ECDC5306"/>
    <w:lvl w:ilvl="0" w:tplc="89CAA5CC">
      <w:start w:val="1"/>
      <w:numFmt w:val="upperLetter"/>
      <w:pStyle w:val="AppendixHeading1"/>
      <w:lvlText w:val="Appendix %1"/>
      <w:lvlJc w:val="left"/>
      <w:pPr>
        <w:tabs>
          <w:tab w:val="num" w:pos="417"/>
        </w:tabs>
        <w:ind w:left="41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68107465"/>
    <w:multiLevelType w:val="hybridMultilevel"/>
    <w:tmpl w:val="EA30CD04"/>
    <w:lvl w:ilvl="0" w:tplc="59382904">
      <w:start w:val="1"/>
      <w:numFmt w:val="bullet"/>
      <w:pStyle w:val="TableBullet"/>
      <w:lvlText w:val=""/>
      <w:lvlJc w:val="left"/>
      <w:pPr>
        <w:ind w:left="360" w:hanging="360"/>
      </w:pPr>
      <w:rPr>
        <w:rFonts w:ascii="Symbol" w:hAnsi="Symbol" w:hint="default"/>
        <w:color w:val="33333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2B74B3"/>
    <w:multiLevelType w:val="hybridMultilevel"/>
    <w:tmpl w:val="F17486FA"/>
    <w:lvl w:ilvl="0" w:tplc="0C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CF77E58"/>
    <w:multiLevelType w:val="hybridMultilevel"/>
    <w:tmpl w:val="5616124A"/>
    <w:lvl w:ilvl="0" w:tplc="0C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pStyle w:val="Heading4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0"/>
  </w:num>
  <w:num w:numId="7">
    <w:abstractNumId w:val="3"/>
  </w:num>
  <w:num w:numId="8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rne Redemski">
    <w15:presenceInfo w15:providerId="AD" w15:userId="S::aredemski@singleton.nsw.gov.au::b7bbcf3c-8081-479b-b262-aefe26b367e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C2B34"/>
    <w:rsid w:val="000143A3"/>
    <w:rsid w:val="00050D41"/>
    <w:rsid w:val="00057E7F"/>
    <w:rsid w:val="00063894"/>
    <w:rsid w:val="00071167"/>
    <w:rsid w:val="001348FC"/>
    <w:rsid w:val="0018063B"/>
    <w:rsid w:val="00186C50"/>
    <w:rsid w:val="0019430B"/>
    <w:rsid w:val="002032A9"/>
    <w:rsid w:val="00234962"/>
    <w:rsid w:val="002D5DFB"/>
    <w:rsid w:val="002F681D"/>
    <w:rsid w:val="003077BD"/>
    <w:rsid w:val="00335FA8"/>
    <w:rsid w:val="00385C9B"/>
    <w:rsid w:val="00485C36"/>
    <w:rsid w:val="004A177F"/>
    <w:rsid w:val="004C2B34"/>
    <w:rsid w:val="005276C4"/>
    <w:rsid w:val="00535255"/>
    <w:rsid w:val="005D4CED"/>
    <w:rsid w:val="005F12C3"/>
    <w:rsid w:val="005F7C91"/>
    <w:rsid w:val="00602910"/>
    <w:rsid w:val="00634407"/>
    <w:rsid w:val="0063534F"/>
    <w:rsid w:val="00644D4C"/>
    <w:rsid w:val="00656DC9"/>
    <w:rsid w:val="00677A29"/>
    <w:rsid w:val="006B66A9"/>
    <w:rsid w:val="006C28A6"/>
    <w:rsid w:val="006E1D88"/>
    <w:rsid w:val="00700EB4"/>
    <w:rsid w:val="007033F3"/>
    <w:rsid w:val="007071E1"/>
    <w:rsid w:val="00716929"/>
    <w:rsid w:val="00725A7C"/>
    <w:rsid w:val="00743673"/>
    <w:rsid w:val="00791230"/>
    <w:rsid w:val="007B3859"/>
    <w:rsid w:val="007C7095"/>
    <w:rsid w:val="007F4FF1"/>
    <w:rsid w:val="0081300C"/>
    <w:rsid w:val="00855968"/>
    <w:rsid w:val="00863E97"/>
    <w:rsid w:val="008F0366"/>
    <w:rsid w:val="0090108C"/>
    <w:rsid w:val="00983CF7"/>
    <w:rsid w:val="00990FBA"/>
    <w:rsid w:val="009910DD"/>
    <w:rsid w:val="00A1562C"/>
    <w:rsid w:val="00A321ED"/>
    <w:rsid w:val="00A37507"/>
    <w:rsid w:val="00A4084C"/>
    <w:rsid w:val="00A87511"/>
    <w:rsid w:val="00A96A49"/>
    <w:rsid w:val="00AB29D0"/>
    <w:rsid w:val="00B256E3"/>
    <w:rsid w:val="00B360D3"/>
    <w:rsid w:val="00B45902"/>
    <w:rsid w:val="00B51C44"/>
    <w:rsid w:val="00BC48D6"/>
    <w:rsid w:val="00BC7755"/>
    <w:rsid w:val="00BE4824"/>
    <w:rsid w:val="00C42D00"/>
    <w:rsid w:val="00D05124"/>
    <w:rsid w:val="00D82464"/>
    <w:rsid w:val="00DA395B"/>
    <w:rsid w:val="00DF22C0"/>
    <w:rsid w:val="00E2284C"/>
    <w:rsid w:val="00E472E1"/>
    <w:rsid w:val="00E70D84"/>
    <w:rsid w:val="00E82D0B"/>
    <w:rsid w:val="00EA1736"/>
    <w:rsid w:val="00EB1AF9"/>
    <w:rsid w:val="00F31867"/>
    <w:rsid w:val="00F36162"/>
    <w:rsid w:val="00F36203"/>
    <w:rsid w:val="00F435CC"/>
    <w:rsid w:val="00F45BB6"/>
    <w:rsid w:val="00F573E6"/>
    <w:rsid w:val="00F73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8E6AC1"/>
  <w15:docId w15:val="{0BEE6B82-329E-464B-A949-1A98D9E1F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B66A9"/>
    <w:pPr>
      <w:jc w:val="both"/>
    </w:pPr>
    <w:rPr>
      <w:rFonts w:ascii="Verdana" w:hAnsi="Verdana"/>
      <w:szCs w:val="24"/>
    </w:rPr>
  </w:style>
  <w:style w:type="paragraph" w:styleId="Heading1">
    <w:name w:val="heading 1"/>
    <w:aliases w:val="Chapter Heading,Chapter Heading1,Chapter Heading2,Chapter Heading3,Chapter Heading4,Chapter Heading5,Chapter Heading6,Chapter Heading7,Chapter Heading8,Chapter Heading9,Chapter Heading10,Chapter Heading11,Chapter Heading21,Chapter Heading31"/>
    <w:basedOn w:val="Normal"/>
    <w:next w:val="Normal"/>
    <w:link w:val="Heading1Char"/>
    <w:qFormat/>
    <w:rsid w:val="006B66A9"/>
    <w:pPr>
      <w:keepNext/>
      <w:shd w:val="clear" w:color="auto" w:fill="000066"/>
      <w:spacing w:before="240" w:after="240"/>
      <w:ind w:left="357" w:hanging="357"/>
      <w:outlineLvl w:val="0"/>
    </w:pPr>
    <w:rPr>
      <w:b/>
      <w:color w:val="FFFFFF"/>
      <w:sz w:val="32"/>
      <w:szCs w:val="20"/>
    </w:rPr>
  </w:style>
  <w:style w:type="paragraph" w:styleId="Heading2">
    <w:name w:val="heading 2"/>
    <w:aliases w:val="Major Heading,Major Heading1,Major Heading2,Major Heading3,Major Heading11,Major Heading4,Major Heading12,Major Heading5,Major Heading13,Major Heading6,Major Heading14,Major Heading7,Major Heading15,Major Heading8,Major Heading16"/>
    <w:basedOn w:val="Normal"/>
    <w:next w:val="Normal"/>
    <w:link w:val="Heading2Char"/>
    <w:qFormat/>
    <w:rsid w:val="006B66A9"/>
    <w:pPr>
      <w:keepNext/>
      <w:spacing w:before="240" w:after="240"/>
      <w:outlineLvl w:val="1"/>
    </w:pPr>
    <w:rPr>
      <w:b/>
      <w:color w:val="000066"/>
      <w:sz w:val="22"/>
      <w:szCs w:val="20"/>
    </w:rPr>
  </w:style>
  <w:style w:type="paragraph" w:styleId="Heading3">
    <w:name w:val="heading 3"/>
    <w:aliases w:val="Sub-heading,Sub-heading1,Sub-heading2,Sub-heading3,Sub-heading11,Sub-heading4,Sub-heading12,Sub-heading5,Sub-heading13,Sub-heading6,Sub-heading14,Sub-heading7,Sub-heading15,Sub-heading8,Sub-heading16,Sub-heading9,Sub-heading17,Sub-heading10"/>
    <w:basedOn w:val="Normal"/>
    <w:next w:val="Normal"/>
    <w:link w:val="Heading3Char"/>
    <w:qFormat/>
    <w:rsid w:val="006B66A9"/>
    <w:pPr>
      <w:keepNext/>
      <w:numPr>
        <w:ilvl w:val="2"/>
        <w:numId w:val="6"/>
      </w:numPr>
      <w:spacing w:before="240" w:after="240"/>
      <w:outlineLvl w:val="2"/>
    </w:pPr>
    <w:rPr>
      <w:b/>
      <w:color w:val="8DB3E2"/>
      <w:sz w:val="24"/>
      <w:szCs w:val="20"/>
    </w:rPr>
  </w:style>
  <w:style w:type="paragraph" w:styleId="Heading4">
    <w:name w:val="heading 4"/>
    <w:aliases w:val="Minor Heading,Minor Heading1,Minor Heading2,Minor Heading3,Minor Heading4,Minor Heading5,Minor Heading6,Minor Heading7,Minor Heading8,Minor Heading11,Minor Heading21,Minor Heading31,Minor Heading41,Minor Heading51,Minor Heading9"/>
    <w:basedOn w:val="Normal"/>
    <w:next w:val="Normal"/>
    <w:link w:val="Heading4Char"/>
    <w:qFormat/>
    <w:rsid w:val="006B66A9"/>
    <w:pPr>
      <w:keepNext/>
      <w:numPr>
        <w:ilvl w:val="3"/>
        <w:numId w:val="1"/>
      </w:numPr>
      <w:spacing w:before="240" w:after="60"/>
      <w:ind w:left="0" w:firstLine="0"/>
      <w:outlineLvl w:val="3"/>
    </w:pPr>
    <w:rPr>
      <w:b/>
      <w:color w:val="A6A6A6"/>
      <w:sz w:val="24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Chapter Heading Char,Chapter Heading1 Char,Chapter Heading2 Char,Chapter Heading3 Char,Chapter Heading4 Char,Chapter Heading5 Char,Chapter Heading6 Char,Chapter Heading7 Char,Chapter Heading8 Char,Chapter Heading9 Char"/>
    <w:basedOn w:val="DefaultParagraphFont"/>
    <w:link w:val="Heading1"/>
    <w:rsid w:val="006B66A9"/>
    <w:rPr>
      <w:rFonts w:ascii="Verdana" w:hAnsi="Verdana"/>
      <w:b/>
      <w:color w:val="FFFFFF"/>
      <w:sz w:val="32"/>
      <w:shd w:val="clear" w:color="auto" w:fill="000066"/>
    </w:rPr>
  </w:style>
  <w:style w:type="character" w:customStyle="1" w:styleId="Heading2Char">
    <w:name w:val="Heading 2 Char"/>
    <w:aliases w:val="Major Heading Char,Major Heading1 Char,Major Heading2 Char,Major Heading3 Char,Major Heading11 Char,Major Heading4 Char,Major Heading12 Char,Major Heading5 Char,Major Heading13 Char,Major Heading6 Char,Major Heading14 Char"/>
    <w:basedOn w:val="DefaultParagraphFont"/>
    <w:link w:val="Heading2"/>
    <w:rsid w:val="006B66A9"/>
    <w:rPr>
      <w:rFonts w:ascii="Verdana" w:hAnsi="Verdana"/>
      <w:b/>
      <w:color w:val="000066"/>
      <w:sz w:val="22"/>
    </w:rPr>
  </w:style>
  <w:style w:type="paragraph" w:styleId="Header">
    <w:name w:val="header"/>
    <w:basedOn w:val="Normal"/>
    <w:link w:val="HeaderChar"/>
    <w:unhideWhenUsed/>
    <w:rsid w:val="00050D4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50D41"/>
    <w:rPr>
      <w:rFonts w:ascii="Verdana" w:hAnsi="Verdana"/>
    </w:rPr>
  </w:style>
  <w:style w:type="paragraph" w:styleId="Footer">
    <w:name w:val="footer"/>
    <w:basedOn w:val="Normal"/>
    <w:link w:val="FooterChar"/>
    <w:uiPriority w:val="99"/>
    <w:unhideWhenUsed/>
    <w:rsid w:val="00050D4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50D41"/>
    <w:rPr>
      <w:rFonts w:ascii="Verdana" w:hAnsi="Verdana"/>
    </w:rPr>
  </w:style>
  <w:style w:type="table" w:styleId="TableGrid">
    <w:name w:val="Table Grid"/>
    <w:basedOn w:val="TableNormal"/>
    <w:rsid w:val="00050D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0D4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0D4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rsid w:val="00186C50"/>
    <w:pPr>
      <w:ind w:left="720"/>
      <w:contextualSpacing/>
    </w:pPr>
  </w:style>
  <w:style w:type="paragraph" w:customStyle="1" w:styleId="TableContent">
    <w:name w:val="TableContent"/>
    <w:basedOn w:val="Normal"/>
    <w:qFormat/>
    <w:rsid w:val="006B66A9"/>
    <w:pPr>
      <w:spacing w:before="80" w:after="80"/>
      <w:jc w:val="left"/>
    </w:pPr>
    <w:rPr>
      <w:rFonts w:ascii="Cambria" w:hAnsi="Cambria"/>
      <w:color w:val="333333"/>
      <w:szCs w:val="20"/>
    </w:rPr>
  </w:style>
  <w:style w:type="paragraph" w:customStyle="1" w:styleId="TableBullet">
    <w:name w:val="TableBullet"/>
    <w:basedOn w:val="TableContent"/>
    <w:qFormat/>
    <w:rsid w:val="006B66A9"/>
    <w:pPr>
      <w:numPr>
        <w:numId w:val="7"/>
      </w:numPr>
      <w:contextualSpacing/>
    </w:pPr>
  </w:style>
  <w:style w:type="character" w:customStyle="1" w:styleId="Heading3Char">
    <w:name w:val="Heading 3 Char"/>
    <w:aliases w:val="Sub-heading Char,Sub-heading1 Char,Sub-heading2 Char,Sub-heading3 Char,Sub-heading11 Char,Sub-heading4 Char,Sub-heading12 Char,Sub-heading5 Char,Sub-heading13 Char,Sub-heading6 Char,Sub-heading14 Char,Sub-heading7 Char,Sub-heading15 Char"/>
    <w:basedOn w:val="DefaultParagraphFont"/>
    <w:link w:val="Heading3"/>
    <w:rsid w:val="006B66A9"/>
    <w:rPr>
      <w:rFonts w:ascii="Verdana" w:hAnsi="Verdana"/>
      <w:b/>
      <w:color w:val="8DB3E2"/>
      <w:sz w:val="24"/>
    </w:rPr>
  </w:style>
  <w:style w:type="character" w:customStyle="1" w:styleId="Heading4Char">
    <w:name w:val="Heading 4 Char"/>
    <w:aliases w:val="Minor Heading Char,Minor Heading1 Char,Minor Heading2 Char,Minor Heading3 Char,Minor Heading4 Char,Minor Heading5 Char,Minor Heading6 Char,Minor Heading7 Char,Minor Heading8 Char,Minor Heading11 Char,Minor Heading21 Char"/>
    <w:basedOn w:val="DefaultParagraphFont"/>
    <w:link w:val="Heading4"/>
    <w:rsid w:val="006B66A9"/>
    <w:rPr>
      <w:rFonts w:ascii="Verdana" w:hAnsi="Verdana"/>
      <w:b/>
      <w:color w:val="A6A6A6"/>
      <w:sz w:val="24"/>
      <w:lang w:val="en-GB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B66A9"/>
    <w:pPr>
      <w:jc w:val="center"/>
    </w:pPr>
    <w:rPr>
      <w:b/>
    </w:rPr>
  </w:style>
  <w:style w:type="paragraph" w:customStyle="1" w:styleId="AppendixHeading1">
    <w:name w:val="Appendix Heading 1"/>
    <w:basedOn w:val="Heading1"/>
    <w:next w:val="Normal"/>
    <w:rsid w:val="00D82464"/>
    <w:pPr>
      <w:numPr>
        <w:numId w:val="8"/>
      </w:numPr>
      <w:pBdr>
        <w:bottom w:val="single" w:sz="12" w:space="1" w:color="999999"/>
      </w:pBdr>
      <w:shd w:val="clear" w:color="auto" w:fill="auto"/>
      <w:tabs>
        <w:tab w:val="clear" w:pos="417"/>
        <w:tab w:val="num" w:pos="360"/>
      </w:tabs>
      <w:spacing w:before="320"/>
      <w:ind w:left="0" w:firstLine="0"/>
      <w:jc w:val="left"/>
    </w:pPr>
    <w:rPr>
      <w:rFonts w:ascii="Tahoma" w:hAnsi="Tahoma" w:cs="Tahoma"/>
      <w:bCs/>
      <w:noProof/>
      <w:color w:val="auto"/>
      <w:sz w:val="30"/>
      <w:szCs w:val="30"/>
    </w:rPr>
  </w:style>
  <w:style w:type="character" w:styleId="PageNumber">
    <w:name w:val="page number"/>
    <w:basedOn w:val="DefaultParagraphFont"/>
    <w:rsid w:val="00A321ED"/>
  </w:style>
  <w:style w:type="character" w:styleId="CommentReference">
    <w:name w:val="annotation reference"/>
    <w:basedOn w:val="DefaultParagraphFont"/>
    <w:uiPriority w:val="99"/>
    <w:semiHidden/>
    <w:unhideWhenUsed/>
    <w:rsid w:val="00983C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3CF7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3CF7"/>
    <w:rPr>
      <w:rFonts w:ascii="Verdana" w:hAnsi="Verdan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3C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3CF7"/>
    <w:rPr>
      <w:rFonts w:ascii="Verdana" w:hAnsi="Verdan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6090C.22A8705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Front%20Desk\Dropbox%20(CSPL)\CSPL%20Common%20Drive\CSPL%20IMS\IMS%20Forms\7.2a%20NCR%20CAR%20For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72780C-0B77-9640-B3A9-56768B7F3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C:\Users\Front Desk\Dropbox (CSPL)\CSPL Common Drive\CSPL IMS\IMS Forms\7.2a NCR CAR Form.dotx</Template>
  <TotalTime>12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cp:lastPrinted>2014-08-13T23:27:00Z</cp:lastPrinted>
  <dcterms:created xsi:type="dcterms:W3CDTF">2016-07-06T04:39:00Z</dcterms:created>
  <dcterms:modified xsi:type="dcterms:W3CDTF">2020-09-19T05:35:00Z</dcterms:modified>
</cp:coreProperties>
</file>