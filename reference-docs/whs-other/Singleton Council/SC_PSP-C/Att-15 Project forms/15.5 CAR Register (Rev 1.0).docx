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163"/>
        <w:gridCol w:w="3515"/>
        <w:gridCol w:w="709"/>
        <w:gridCol w:w="709"/>
        <w:gridCol w:w="2158"/>
        <w:gridCol w:w="1772"/>
        <w:gridCol w:w="1772"/>
      </w:tblGrid>
      <w:tr w:rsidR="00A357DF" w:rsidRPr="00623966" w14:paraId="2968B521" w14:textId="77777777" w:rsidTr="000171F5">
        <w:trPr>
          <w:tblHeader/>
        </w:trPr>
        <w:tc>
          <w:tcPr>
            <w:tcW w:w="1101" w:type="dxa"/>
            <w:vMerge w:val="restart"/>
            <w:shd w:val="clear" w:color="auto" w:fill="000000" w:themeFill="text1"/>
          </w:tcPr>
          <w:p w14:paraId="36CC0A21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NCR/ CAR No</w:t>
            </w:r>
          </w:p>
        </w:tc>
        <w:tc>
          <w:tcPr>
            <w:tcW w:w="1275" w:type="dxa"/>
            <w:vMerge w:val="restart"/>
            <w:shd w:val="clear" w:color="auto" w:fill="000000" w:themeFill="text1"/>
          </w:tcPr>
          <w:p w14:paraId="4CAD679C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Date Raised</w:t>
            </w:r>
          </w:p>
        </w:tc>
        <w:tc>
          <w:tcPr>
            <w:tcW w:w="1163" w:type="dxa"/>
            <w:vMerge w:val="restart"/>
            <w:shd w:val="clear" w:color="auto" w:fill="000000" w:themeFill="text1"/>
          </w:tcPr>
          <w:p w14:paraId="336C9A6C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Raised By</w:t>
            </w:r>
          </w:p>
        </w:tc>
        <w:tc>
          <w:tcPr>
            <w:tcW w:w="3515" w:type="dxa"/>
            <w:vMerge w:val="restart"/>
            <w:shd w:val="clear" w:color="auto" w:fill="000000" w:themeFill="text1"/>
          </w:tcPr>
          <w:p w14:paraId="686CF766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Description</w:t>
            </w:r>
          </w:p>
        </w:tc>
        <w:tc>
          <w:tcPr>
            <w:tcW w:w="3576" w:type="dxa"/>
            <w:gridSpan w:val="3"/>
            <w:shd w:val="clear" w:color="auto" w:fill="000000" w:themeFill="text1"/>
          </w:tcPr>
          <w:p w14:paraId="375BFFE9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Action Required</w:t>
            </w:r>
          </w:p>
        </w:tc>
        <w:tc>
          <w:tcPr>
            <w:tcW w:w="1772" w:type="dxa"/>
            <w:vMerge w:val="restart"/>
            <w:shd w:val="clear" w:color="auto" w:fill="000000" w:themeFill="text1"/>
          </w:tcPr>
          <w:p w14:paraId="5F757126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Date Actioned</w:t>
            </w:r>
          </w:p>
        </w:tc>
        <w:tc>
          <w:tcPr>
            <w:tcW w:w="1772" w:type="dxa"/>
            <w:vMerge w:val="restart"/>
            <w:shd w:val="clear" w:color="auto" w:fill="000000" w:themeFill="text1"/>
          </w:tcPr>
          <w:p w14:paraId="3782A109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color w:val="FFFFFF" w:themeColor="background1"/>
                <w:szCs w:val="20"/>
                <w:lang w:val="en-US"/>
              </w:rPr>
              <w:t>Close Out Date</w:t>
            </w:r>
          </w:p>
        </w:tc>
      </w:tr>
      <w:tr w:rsidR="008F28AC" w:rsidRPr="00623966" w14:paraId="1724D4A1" w14:textId="77777777" w:rsidTr="000171F5">
        <w:tc>
          <w:tcPr>
            <w:tcW w:w="1101" w:type="dxa"/>
            <w:vMerge/>
            <w:shd w:val="clear" w:color="auto" w:fill="000066"/>
          </w:tcPr>
          <w:p w14:paraId="30F98B2E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275" w:type="dxa"/>
            <w:vMerge/>
            <w:shd w:val="clear" w:color="auto" w:fill="000066"/>
          </w:tcPr>
          <w:p w14:paraId="705D3588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163" w:type="dxa"/>
            <w:vMerge/>
            <w:shd w:val="clear" w:color="auto" w:fill="000066"/>
          </w:tcPr>
          <w:p w14:paraId="42DB89BC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3515" w:type="dxa"/>
            <w:vMerge/>
            <w:shd w:val="clear" w:color="auto" w:fill="000066"/>
          </w:tcPr>
          <w:p w14:paraId="7B3FB75A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000000" w:themeFill="text1"/>
          </w:tcPr>
          <w:p w14:paraId="5669F187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szCs w:val="20"/>
                <w:lang w:val="en-US"/>
              </w:rPr>
              <w:t>Yes</w:t>
            </w:r>
          </w:p>
        </w:tc>
        <w:tc>
          <w:tcPr>
            <w:tcW w:w="709" w:type="dxa"/>
            <w:shd w:val="clear" w:color="auto" w:fill="000000" w:themeFill="text1"/>
          </w:tcPr>
          <w:p w14:paraId="3963AF5F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szCs w:val="20"/>
                <w:lang w:val="en-US"/>
              </w:rPr>
              <w:t>No</w:t>
            </w:r>
          </w:p>
        </w:tc>
        <w:tc>
          <w:tcPr>
            <w:tcW w:w="2158" w:type="dxa"/>
            <w:shd w:val="clear" w:color="auto" w:fill="000000" w:themeFill="text1"/>
          </w:tcPr>
          <w:p w14:paraId="404B957F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b/>
                <w:szCs w:val="20"/>
                <w:lang w:val="en-US"/>
              </w:rPr>
              <w:t>By</w:t>
            </w:r>
          </w:p>
        </w:tc>
        <w:tc>
          <w:tcPr>
            <w:tcW w:w="1772" w:type="dxa"/>
            <w:vMerge/>
            <w:shd w:val="clear" w:color="auto" w:fill="000066"/>
          </w:tcPr>
          <w:p w14:paraId="2EB2F5A4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772" w:type="dxa"/>
            <w:vMerge/>
            <w:shd w:val="clear" w:color="auto" w:fill="000066"/>
          </w:tcPr>
          <w:p w14:paraId="22865984" w14:textId="77777777" w:rsidR="008F28AC" w:rsidRPr="00623966" w:rsidRDefault="008F28AC" w:rsidP="00A357DF">
            <w:pPr>
              <w:spacing w:before="60" w:after="60"/>
              <w:jc w:val="center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0171F5" w:rsidRPr="00623966" w14:paraId="09451761" w14:textId="77777777" w:rsidTr="00255E61">
        <w:tc>
          <w:tcPr>
            <w:tcW w:w="1101" w:type="dxa"/>
          </w:tcPr>
          <w:p w14:paraId="7AFDD663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t>001</w:t>
            </w:r>
          </w:p>
        </w:tc>
        <w:tc>
          <w:tcPr>
            <w:tcW w:w="1275" w:type="dxa"/>
          </w:tcPr>
          <w:p w14:paraId="7716931D" w14:textId="0CEC954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816C92E" w14:textId="579BBE9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D30B71C" w14:textId="138B071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ED9F5D" w14:textId="668CA96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70785BC" w14:textId="00DABD8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6A233B1" w14:textId="6B913C8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7A6088E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7A32812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503AF212" w14:textId="77777777" w:rsidTr="00255E61">
        <w:tc>
          <w:tcPr>
            <w:tcW w:w="1101" w:type="dxa"/>
          </w:tcPr>
          <w:p w14:paraId="3A9E99BD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t>002</w:t>
            </w:r>
          </w:p>
        </w:tc>
        <w:tc>
          <w:tcPr>
            <w:tcW w:w="1275" w:type="dxa"/>
          </w:tcPr>
          <w:p w14:paraId="717CB5A8" w14:textId="0B502B7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851F19B" w14:textId="48C6BD1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AAE9FA6" w14:textId="6B26C0F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82F830F" w14:textId="6930435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1C3DBE5" w14:textId="0C407297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1D7CD5C" w14:textId="4F3481F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EEE3537" w14:textId="77533C1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7C3CF3" w14:textId="3DCCDD5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4120D313" w14:textId="77777777" w:rsidTr="00255E61">
        <w:tc>
          <w:tcPr>
            <w:tcW w:w="1101" w:type="dxa"/>
          </w:tcPr>
          <w:p w14:paraId="0065746F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t>003</w:t>
            </w:r>
          </w:p>
        </w:tc>
        <w:tc>
          <w:tcPr>
            <w:tcW w:w="1275" w:type="dxa"/>
          </w:tcPr>
          <w:p w14:paraId="4F307C46" w14:textId="100BB3B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21C5AE2" w14:textId="4B4779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4D73C9B" w14:textId="1DA12CF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3D0277" w14:textId="77BD0271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F94683F" w14:textId="720637B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B700AA2" w14:textId="2E3071D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454C936" w14:textId="1339DF1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B7E6E0" w14:textId="2C6AAB4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3848BF45" w14:textId="77777777" w:rsidTr="00255E61">
        <w:tc>
          <w:tcPr>
            <w:tcW w:w="1101" w:type="dxa"/>
          </w:tcPr>
          <w:p w14:paraId="234E667B" w14:textId="654F950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1BE49B7" w14:textId="25FFE70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C1E9A77" w14:textId="11CDFA1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4D18AEC8" w14:textId="583203F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6F6098B" w14:textId="73948C9F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7D8FFFF" w14:textId="24E3967E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AE1C610" w14:textId="1519604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27800EC" w14:textId="4256C03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0C81E8D" w14:textId="1A2CC38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8CC9D09" w14:textId="77777777" w:rsidTr="00255E61">
        <w:tc>
          <w:tcPr>
            <w:tcW w:w="1101" w:type="dxa"/>
          </w:tcPr>
          <w:p w14:paraId="59DE8ECF" w14:textId="4FCF81C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A1985BF" w14:textId="5075BC8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02CD577" w14:textId="733196D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3061157" w14:textId="3D7957F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AD43202" w14:textId="4A111473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98F7D26" w14:textId="0C4A4DDB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50C0EF8C" w14:textId="3367E3F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4B2B869" w14:textId="6B944D5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5952DD" w14:textId="3914BC9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4B9A2FEC" w14:textId="77777777" w:rsidTr="00255E61">
        <w:tc>
          <w:tcPr>
            <w:tcW w:w="1101" w:type="dxa"/>
          </w:tcPr>
          <w:p w14:paraId="4CB13750" w14:textId="7357BC3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5A3D81F" w14:textId="446BB6F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9A6F1DB" w14:textId="54E0856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4993B2B" w14:textId="7BAA71E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57FCDF2" w14:textId="19998861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30C70EA" w14:textId="32119F1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F549D18" w14:textId="40A3BDE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C1B84A0" w14:textId="139E72B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6BBBEF8" w14:textId="66B39D1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77DE40B7" w14:textId="77777777" w:rsidTr="00255E61">
        <w:tc>
          <w:tcPr>
            <w:tcW w:w="1101" w:type="dxa"/>
          </w:tcPr>
          <w:p w14:paraId="752D45ED" w14:textId="0F3A123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4E08317" w14:textId="27D0C59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411FC13" w14:textId="7188CA9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1001BE7" w14:textId="4698DDF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C3B2CD5" w14:textId="69113BD9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533BEE6" w14:textId="5531F5C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D2F3705" w14:textId="5C2C8EA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75EC73C" w14:textId="25F2517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A0E0B8F" w14:textId="07DC353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304F7CBA" w14:textId="77777777" w:rsidTr="00255E61">
        <w:tc>
          <w:tcPr>
            <w:tcW w:w="1101" w:type="dxa"/>
          </w:tcPr>
          <w:p w14:paraId="2465AF88" w14:textId="22D5E65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C0BC267" w14:textId="39378AD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2DECFF" w14:textId="75C8F3A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EE9A49D" w14:textId="1965E9D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45CFACC" w14:textId="78ADEBF7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E0E1CFB" w14:textId="4342506D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E7A9DDB" w14:textId="53AD4C9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10697C7" w14:textId="7ED8868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4F97021" w14:textId="41DAB82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531F29C9" w14:textId="77777777" w:rsidTr="00255E61">
        <w:tc>
          <w:tcPr>
            <w:tcW w:w="1101" w:type="dxa"/>
          </w:tcPr>
          <w:p w14:paraId="7470C422" w14:textId="5F5D744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5214104" w14:textId="3A3D5E7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7C80941" w14:textId="78FDC36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017AB14" w14:textId="0A5BA60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70AD50A" w14:textId="62143C70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59BB202" w14:textId="3D5F828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108B43E" w14:textId="2C92BD4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5F78D3D" w14:textId="0AF6792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4F2010E" w14:textId="02F1A29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BF928EC" w14:textId="77777777" w:rsidTr="00255E61">
        <w:tc>
          <w:tcPr>
            <w:tcW w:w="1101" w:type="dxa"/>
          </w:tcPr>
          <w:p w14:paraId="6D92EA98" w14:textId="736C183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83EBC9C" w14:textId="603F31F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9D67C05" w14:textId="39467D3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460B35F" w14:textId="16BBAF7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5CCDF809" w14:textId="141F8030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4B157C5" w14:textId="178570AE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2810CFE" w14:textId="5229AEF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BDC1962" w14:textId="43DEB74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5C6856B" w14:textId="1F420C4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31D319A" w14:textId="77777777" w:rsidTr="00255E61">
        <w:tc>
          <w:tcPr>
            <w:tcW w:w="1101" w:type="dxa"/>
          </w:tcPr>
          <w:p w14:paraId="40A3B16A" w14:textId="0E770E6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2D9F484" w14:textId="4E6EDF3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E8650F4" w14:textId="2B4D457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1DC9B26" w14:textId="3F333A3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738D9F8" w14:textId="7540825F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0B0EDEC8" w14:textId="46D67B6F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54855068" w14:textId="41B7A45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96A9700" w14:textId="05D46F1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92FA016" w14:textId="14EA914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B146BA6" w14:textId="77777777" w:rsidTr="00255E61">
        <w:tc>
          <w:tcPr>
            <w:tcW w:w="1101" w:type="dxa"/>
          </w:tcPr>
          <w:p w14:paraId="3204B0F8" w14:textId="4481CAC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905F3A1" w14:textId="51AF133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4606A03" w14:textId="3EF82BA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1CFDF1D" w14:textId="5AC47CE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EAF3647" w14:textId="2D4A342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2C1F3FE" w14:textId="12BFAC6A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5BA4BF1" w14:textId="38A454E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0008FC" w14:textId="673D604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7657A5F" w14:textId="0870B78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8A8E8D6" w14:textId="77777777" w:rsidTr="00255E61">
        <w:tc>
          <w:tcPr>
            <w:tcW w:w="1101" w:type="dxa"/>
          </w:tcPr>
          <w:p w14:paraId="797290AC" w14:textId="5201975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B2520BA" w14:textId="6AF19C2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655E5B" w14:textId="6ED48B5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DE19A48" w14:textId="1933AF3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2E8921A" w14:textId="5E4615BA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7F39B008" w14:textId="41BC7BC1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32312C6" w14:textId="64490DA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94171C" w14:textId="1C9D942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3477D90" w14:textId="424CEFF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C1B2000" w14:textId="77777777" w:rsidTr="00255E61">
        <w:tc>
          <w:tcPr>
            <w:tcW w:w="1101" w:type="dxa"/>
          </w:tcPr>
          <w:p w14:paraId="22F92665" w14:textId="51FAEDD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B42C390" w14:textId="7331A10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B55411B" w14:textId="3124FE0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0AF81D2" w14:textId="56A91F5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8144D67" w14:textId="76E46643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DEA227C" w14:textId="33341FA9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A39E67B" w14:textId="1C333B8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A4BEB0E" w14:textId="1D4C891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D8540FD" w14:textId="221867A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5383880C" w14:textId="77777777" w:rsidTr="00255E61">
        <w:tc>
          <w:tcPr>
            <w:tcW w:w="1101" w:type="dxa"/>
          </w:tcPr>
          <w:p w14:paraId="27A75DAB" w14:textId="5336BB7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AC12F67" w14:textId="52C10DA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0446ACB" w14:textId="66E3F87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BC1C890" w14:textId="4CF17A0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437F57B" w14:textId="71AF7207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1D1603A" w14:textId="72B67C5D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8656450" w14:textId="7D56022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4C649B2" w14:textId="7F29B01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6061C97" w14:textId="2282635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B846C55" w14:textId="77777777" w:rsidTr="00255E61">
        <w:tc>
          <w:tcPr>
            <w:tcW w:w="1101" w:type="dxa"/>
          </w:tcPr>
          <w:p w14:paraId="7807213A" w14:textId="651619A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492AB5A" w14:textId="1B7EA89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49C46A25" w14:textId="0850B6B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F28EE1A" w14:textId="584FCBF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0431B10" w14:textId="5DCDE58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971F075" w14:textId="3EEA9174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3228275" w14:textId="4FF13BE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DF3A70F" w14:textId="5BB1D2C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75CBB26" w14:textId="75C32D6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6A53393A" w14:textId="77777777" w:rsidTr="00255E61">
        <w:tc>
          <w:tcPr>
            <w:tcW w:w="1101" w:type="dxa"/>
          </w:tcPr>
          <w:p w14:paraId="123CD651" w14:textId="4E901F5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2F6A84F" w14:textId="1098BCD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BA3B219" w14:textId="5E44CDD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1F422EE" w14:textId="040C131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DECC0A1" w14:textId="47DAF831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EA6B4DB" w14:textId="36703C9A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0C7523A2" w14:textId="667F9CC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4E4AAE3" w14:textId="622CA9E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7C804F" w14:textId="1BE2ADA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B098627" w14:textId="77777777" w:rsidTr="00255E61">
        <w:tc>
          <w:tcPr>
            <w:tcW w:w="1101" w:type="dxa"/>
          </w:tcPr>
          <w:p w14:paraId="15C760CE" w14:textId="2BAF85C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CD9868B" w14:textId="52308D7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00B55D1" w14:textId="18C4D51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2DE80C2B" w14:textId="4E6F23F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A278DE9" w14:textId="0AD1C0C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A7BF7A4" w14:textId="2BDC79AA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0D819CF" w14:textId="6F5B032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D62DBC4" w14:textId="105A32C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4959F34" w14:textId="0A0F847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BBF737D" w14:textId="77777777" w:rsidTr="00255E61">
        <w:tc>
          <w:tcPr>
            <w:tcW w:w="1101" w:type="dxa"/>
          </w:tcPr>
          <w:p w14:paraId="276C4E2D" w14:textId="369B65C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0FFDD2F" w14:textId="53A330F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2D4F677" w14:textId="72A589C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6F001B61" w14:textId="7B90875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227500C" w14:textId="4434488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936C748" w14:textId="24CF0763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7587F6C9" w14:textId="55A5C9E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C1370DB" w14:textId="57D65C7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0DD7ADF" w14:textId="07AB75E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3B2CFD81" w14:textId="77777777" w:rsidTr="00255E61">
        <w:tc>
          <w:tcPr>
            <w:tcW w:w="1101" w:type="dxa"/>
          </w:tcPr>
          <w:p w14:paraId="1ABE37E9" w14:textId="2C0C634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E73B3A6" w14:textId="7C5A376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7BF9E28" w14:textId="2B0F130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5D231682" w14:textId="665D799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62358FD" w14:textId="355B181D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5199AA2" w14:textId="02B8DE64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24DFF96" w14:textId="6A0485C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552E2F3" w14:textId="66E13D9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7D96CBB" w14:textId="029D480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E082A92" w14:textId="77777777" w:rsidTr="00255E61">
        <w:tc>
          <w:tcPr>
            <w:tcW w:w="1101" w:type="dxa"/>
          </w:tcPr>
          <w:p w14:paraId="480600D9" w14:textId="6596AF2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95B6D82" w14:textId="51708B23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384E48D" w14:textId="52BA558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C40C447" w14:textId="69B4A8B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BB67D1C" w14:textId="09384B3E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2EA602F" w14:textId="4FAB43BF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478A9B7" w14:textId="06FAFD4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413A5A0" w14:textId="7249742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0C5C44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67531431" w14:textId="77777777" w:rsidTr="00255E61">
        <w:tc>
          <w:tcPr>
            <w:tcW w:w="1101" w:type="dxa"/>
          </w:tcPr>
          <w:p w14:paraId="3A55D4CB" w14:textId="1DB13EC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9D13A9A" w14:textId="3E4CA70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AC1EB08" w14:textId="095934D6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C625784" w14:textId="49F9A5C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3C432FB" w14:textId="7852C60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8E47A5C" w14:textId="1A83C852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036F796" w14:textId="1975D13F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7C4F901" w14:textId="508BACE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A916816" w14:textId="60CA6B8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0A1B645" w14:textId="77777777" w:rsidTr="00255E61">
        <w:tc>
          <w:tcPr>
            <w:tcW w:w="1101" w:type="dxa"/>
          </w:tcPr>
          <w:p w14:paraId="793A93D5" w14:textId="3F23C5A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7465221" w14:textId="35880B3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FC9B0A7" w14:textId="24FA688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78AC964" w14:textId="31ABC03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25CC92F" w14:textId="4CA8BA3F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C9EF155" w14:textId="7FFDCF29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89D1AE1" w14:textId="17C797B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E1CEAC6" w14:textId="2B6333D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667A13F" w14:textId="33C1C30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2E47C1B2" w14:textId="77777777" w:rsidTr="00255E61">
        <w:tc>
          <w:tcPr>
            <w:tcW w:w="1101" w:type="dxa"/>
          </w:tcPr>
          <w:p w14:paraId="76DA3A5F" w14:textId="7C699A5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CFE4F64" w14:textId="21F984D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333872FD" w14:textId="74B6C03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7A02E94" w14:textId="38000B1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7278EFF" w14:textId="470154A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43A5C56C" w14:textId="19194EC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9939295" w14:textId="313DA6C2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D6B2982" w14:textId="689B84A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3242FBA" w14:textId="5A617A3E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06C71507" w14:textId="77777777" w:rsidTr="00255E61">
        <w:tc>
          <w:tcPr>
            <w:tcW w:w="1101" w:type="dxa"/>
          </w:tcPr>
          <w:p w14:paraId="11DE9C50" w14:textId="69E25B5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41F69F4" w14:textId="049BD90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43074A7" w14:textId="0CFA97BD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1F821A8" w14:textId="0DE45E19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72FEE98" w14:textId="7AF0066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4E0F86A" w14:textId="65327CA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65A6C103" w14:textId="574E45F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9478D5F" w14:textId="620AE70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90743F6" w14:textId="7A53204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60D38006" w14:textId="77777777" w:rsidTr="00255E61">
        <w:tc>
          <w:tcPr>
            <w:tcW w:w="1101" w:type="dxa"/>
          </w:tcPr>
          <w:p w14:paraId="1E7E6D29" w14:textId="62B19EBB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32E7989" w14:textId="1B353151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8F96D16" w14:textId="1505D125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3DAC99E" w14:textId="57167EA8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B75B06E" w14:textId="5CE4E769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CFE3384" w14:textId="548E91B1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F0B3AB4" w14:textId="4D31556C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CD7C683" w14:textId="04C32364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CE74F21" w14:textId="2BD77C2A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5D28912" w14:textId="77777777" w:rsidTr="00255E61">
        <w:tc>
          <w:tcPr>
            <w:tcW w:w="1101" w:type="dxa"/>
          </w:tcPr>
          <w:p w14:paraId="7E66BC09" w14:textId="1BD12250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648A52C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6BF56538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40390630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6AF2831" w14:textId="601EC58B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8A5C7F3" w14:textId="70CC89D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3AF4A18D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5E663C1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28DD289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188F4B50" w14:textId="77777777" w:rsidTr="00255E61">
        <w:tc>
          <w:tcPr>
            <w:tcW w:w="1101" w:type="dxa"/>
          </w:tcPr>
          <w:p w14:paraId="5AFC934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6AB758C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AC93269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339FA29D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E2E2AEB" w14:textId="178D4EEC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1C313099" w14:textId="71D117FB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6220C0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334A6C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15EF4DFB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6FE95529" w14:textId="77777777" w:rsidTr="00255E61">
        <w:tc>
          <w:tcPr>
            <w:tcW w:w="1101" w:type="dxa"/>
          </w:tcPr>
          <w:p w14:paraId="77FBEEA4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6FF0893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50F8B576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0564356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862216B" w14:textId="23197D04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27A8E45C" w14:textId="7D91E367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154D52C6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526D35FE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42BD36B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4337D2BA" w14:textId="77777777" w:rsidTr="00255E61">
        <w:tc>
          <w:tcPr>
            <w:tcW w:w="1101" w:type="dxa"/>
          </w:tcPr>
          <w:p w14:paraId="1C27F54E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3FA7D8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7BAEE68E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7FCFC41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0A316A6" w14:textId="23DDCEA8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6BA8CC39" w14:textId="60CDE3EC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45AF9274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B924DC5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36BE7268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5B2C1DDC" w14:textId="77777777" w:rsidTr="00255E61">
        <w:tc>
          <w:tcPr>
            <w:tcW w:w="1101" w:type="dxa"/>
          </w:tcPr>
          <w:p w14:paraId="634468B8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2723C53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0381220F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0C044E21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C35EFB4" w14:textId="0F4DD275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5C398A34" w14:textId="55ADB82A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677E77A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60F7ED17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224F66EC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0171F5" w:rsidRPr="00623966" w14:paraId="5FD3302E" w14:textId="77777777" w:rsidTr="00255E61">
        <w:tc>
          <w:tcPr>
            <w:tcW w:w="1101" w:type="dxa"/>
          </w:tcPr>
          <w:p w14:paraId="3DF0ECFD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EC076E8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163" w:type="dxa"/>
          </w:tcPr>
          <w:p w14:paraId="189E89AF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3515" w:type="dxa"/>
          </w:tcPr>
          <w:p w14:paraId="1514CB87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59D0C26C" w14:textId="378F9AA9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709" w:type="dxa"/>
          </w:tcPr>
          <w:p w14:paraId="38BF94E8" w14:textId="047EFE86" w:rsidR="000171F5" w:rsidRPr="00623966" w:rsidRDefault="000171F5" w:rsidP="000171F5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966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</w:r>
            <w:r w:rsidR="00AE1533" w:rsidRPr="00623966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623966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2158" w:type="dxa"/>
          </w:tcPr>
          <w:p w14:paraId="28C062CC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779AEFC4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1772" w:type="dxa"/>
          </w:tcPr>
          <w:p w14:paraId="0DED333C" w14:textId="77777777" w:rsidR="000171F5" w:rsidRPr="00623966" w:rsidRDefault="000171F5" w:rsidP="000171F5">
            <w:pPr>
              <w:rPr>
                <w:rFonts w:ascii="Tahoma" w:hAnsi="Tahoma" w:cs="Tahoma"/>
                <w:szCs w:val="20"/>
                <w:lang w:val="en-US"/>
              </w:rPr>
            </w:pPr>
          </w:p>
        </w:tc>
      </w:tr>
    </w:tbl>
    <w:p w14:paraId="72705D27" w14:textId="77777777" w:rsidR="00B360D3" w:rsidRPr="00B360D3" w:rsidRDefault="00B360D3" w:rsidP="00B360D3">
      <w:pPr>
        <w:rPr>
          <w:lang w:val="en-US"/>
        </w:rPr>
      </w:pPr>
    </w:p>
    <w:sectPr w:rsidR="00B360D3" w:rsidRPr="00B360D3" w:rsidSect="000171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29D25D" w14:textId="77777777" w:rsidR="00AE1533" w:rsidRDefault="00AE1533" w:rsidP="00563D2D">
      <w:r>
        <w:separator/>
      </w:r>
    </w:p>
  </w:endnote>
  <w:endnote w:type="continuationSeparator" w:id="0">
    <w:p w14:paraId="268959C4" w14:textId="77777777" w:rsidR="00AE1533" w:rsidRDefault="00AE1533" w:rsidP="0056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3694E" w14:textId="77777777" w:rsidR="00B00EAE" w:rsidRDefault="00B00E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FD56D" w14:textId="77777777" w:rsidR="000171F5" w:rsidRDefault="000171F5" w:rsidP="000171F5">
    <w:pPr>
      <w:pStyle w:val="Footer"/>
      <w:tabs>
        <w:tab w:val="clear" w:pos="4513"/>
        <w:tab w:val="clear" w:pos="9026"/>
        <w:tab w:val="center" w:pos="7371"/>
        <w:tab w:val="right" w:pos="13892"/>
      </w:tabs>
    </w:pPr>
    <w:r>
      <w:rPr>
        <w:sz w:val="16"/>
        <w:szCs w:val="16"/>
      </w:rPr>
      <w:t>Issue 1.0 (14 Aug 2019)</w:t>
    </w:r>
    <w:r w:rsidRPr="00A94116">
      <w:rPr>
        <w:sz w:val="16"/>
        <w:szCs w:val="16"/>
      </w:rPr>
      <w:tab/>
    </w:r>
    <w:r>
      <w:rPr>
        <w:sz w:val="16"/>
        <w:szCs w:val="16"/>
      </w:rPr>
      <w:t>Next Review: Aug 2020</w:t>
    </w:r>
    <w:r>
      <w:rPr>
        <w:sz w:val="16"/>
        <w:szCs w:val="16"/>
      </w:rPr>
      <w:tab/>
      <w:t>P</w:t>
    </w:r>
    <w:r w:rsidRPr="00A94116">
      <w:rPr>
        <w:sz w:val="16"/>
        <w:szCs w:val="16"/>
      </w:rPr>
      <w:t xml:space="preserve">age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PAGE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A94116">
      <w:rPr>
        <w:b/>
        <w:sz w:val="16"/>
        <w:szCs w:val="16"/>
      </w:rPr>
      <w:fldChar w:fldCharType="end"/>
    </w:r>
    <w:r w:rsidRPr="00A94116">
      <w:rPr>
        <w:sz w:val="16"/>
        <w:szCs w:val="16"/>
      </w:rPr>
      <w:t xml:space="preserve"> of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NUMPAGES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2</w:t>
    </w:r>
    <w:r w:rsidRPr="00A94116">
      <w:rPr>
        <w:b/>
        <w:sz w:val="16"/>
        <w:szCs w:val="16"/>
      </w:rPr>
      <w:fldChar w:fldCharType="end"/>
    </w:r>
  </w:p>
  <w:p w14:paraId="56A8D5BE" w14:textId="01E71867" w:rsidR="00542383" w:rsidRPr="000171F5" w:rsidRDefault="00542383" w:rsidP="000171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D6271" w14:textId="16C39C33" w:rsidR="000171F5" w:rsidRDefault="00B00EAE" w:rsidP="000171F5">
    <w:pPr>
      <w:pStyle w:val="Footer"/>
      <w:tabs>
        <w:tab w:val="clear" w:pos="4513"/>
        <w:tab w:val="clear" w:pos="9026"/>
        <w:tab w:val="center" w:pos="7371"/>
        <w:tab w:val="right" w:pos="13892"/>
      </w:tabs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0171F5">
      <w:rPr>
        <w:sz w:val="16"/>
        <w:szCs w:val="16"/>
      </w:rPr>
      <w:tab/>
      <w:t>P</w:t>
    </w:r>
    <w:r w:rsidR="000171F5" w:rsidRPr="00A94116">
      <w:rPr>
        <w:sz w:val="16"/>
        <w:szCs w:val="16"/>
      </w:rPr>
      <w:t xml:space="preserve">age </w:t>
    </w:r>
    <w:r w:rsidR="000171F5" w:rsidRPr="00A94116">
      <w:rPr>
        <w:b/>
        <w:sz w:val="16"/>
        <w:szCs w:val="16"/>
      </w:rPr>
      <w:fldChar w:fldCharType="begin"/>
    </w:r>
    <w:r w:rsidR="000171F5" w:rsidRPr="00A94116">
      <w:rPr>
        <w:sz w:val="16"/>
        <w:szCs w:val="16"/>
      </w:rPr>
      <w:instrText xml:space="preserve"> PAGE </w:instrText>
    </w:r>
    <w:r w:rsidR="000171F5" w:rsidRPr="00A94116">
      <w:rPr>
        <w:b/>
        <w:sz w:val="16"/>
        <w:szCs w:val="16"/>
      </w:rPr>
      <w:fldChar w:fldCharType="separate"/>
    </w:r>
    <w:r w:rsidR="000171F5">
      <w:rPr>
        <w:b/>
        <w:sz w:val="16"/>
        <w:szCs w:val="16"/>
      </w:rPr>
      <w:t>1</w:t>
    </w:r>
    <w:r w:rsidR="000171F5" w:rsidRPr="00A94116">
      <w:rPr>
        <w:b/>
        <w:sz w:val="16"/>
        <w:szCs w:val="16"/>
      </w:rPr>
      <w:fldChar w:fldCharType="end"/>
    </w:r>
    <w:r w:rsidR="000171F5" w:rsidRPr="00A94116">
      <w:rPr>
        <w:sz w:val="16"/>
        <w:szCs w:val="16"/>
      </w:rPr>
      <w:t xml:space="preserve"> of </w:t>
    </w:r>
    <w:r w:rsidR="000171F5" w:rsidRPr="00A94116">
      <w:rPr>
        <w:b/>
        <w:sz w:val="16"/>
        <w:szCs w:val="16"/>
      </w:rPr>
      <w:fldChar w:fldCharType="begin"/>
    </w:r>
    <w:r w:rsidR="000171F5" w:rsidRPr="00A94116">
      <w:rPr>
        <w:sz w:val="16"/>
        <w:szCs w:val="16"/>
      </w:rPr>
      <w:instrText xml:space="preserve"> NUMPAGES </w:instrText>
    </w:r>
    <w:r w:rsidR="000171F5" w:rsidRPr="00A94116">
      <w:rPr>
        <w:b/>
        <w:sz w:val="16"/>
        <w:szCs w:val="16"/>
      </w:rPr>
      <w:fldChar w:fldCharType="separate"/>
    </w:r>
    <w:r w:rsidR="000171F5">
      <w:rPr>
        <w:b/>
        <w:sz w:val="16"/>
        <w:szCs w:val="16"/>
      </w:rPr>
      <w:t>3</w:t>
    </w:r>
    <w:r w:rsidR="000171F5" w:rsidRPr="00A94116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E29F0" w14:textId="77777777" w:rsidR="00AE1533" w:rsidRDefault="00AE1533" w:rsidP="00563D2D">
      <w:r>
        <w:separator/>
      </w:r>
    </w:p>
  </w:footnote>
  <w:footnote w:type="continuationSeparator" w:id="0">
    <w:p w14:paraId="14D46B5A" w14:textId="77777777" w:rsidR="00AE1533" w:rsidRDefault="00AE1533" w:rsidP="0056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19C24" w14:textId="77777777" w:rsidR="00B00EAE" w:rsidRDefault="00B00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0D837" w14:textId="07D6734E" w:rsidR="000171F5" w:rsidRPr="000171F5" w:rsidRDefault="000171F5" w:rsidP="000171F5">
    <w:pPr>
      <w:pStyle w:val="Heading1-Appendices"/>
      <w:pBdr>
        <w:bottom w:val="none" w:sz="0" w:space="0" w:color="auto"/>
      </w:pBdr>
      <w:tabs>
        <w:tab w:val="left" w:pos="11415"/>
      </w:tabs>
      <w:rPr>
        <w:b w:val="0"/>
        <w:sz w:val="20"/>
        <w:szCs w:val="20"/>
      </w:rPr>
    </w:pPr>
    <w:r w:rsidRPr="000171F5">
      <w:rPr>
        <w:b w:val="0"/>
        <w:sz w:val="20"/>
        <w:szCs w:val="20"/>
      </w:rPr>
      <w:t>Corrective Action Request Register</w:t>
    </w:r>
    <w:r w:rsidRPr="000171F5">
      <w:rPr>
        <w:b w:val="0"/>
        <w:sz w:val="20"/>
        <w:szCs w:val="20"/>
      </w:rPr>
      <w:tab/>
    </w:r>
  </w:p>
  <w:p w14:paraId="78F6AF2D" w14:textId="77777777" w:rsidR="00542383" w:rsidRPr="003D59CE" w:rsidRDefault="00542383" w:rsidP="00A357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7F2A1" w14:textId="16221F43" w:rsidR="000171F5" w:rsidRDefault="00CC53EA" w:rsidP="00EC3271">
    <w:pPr>
      <w:pStyle w:val="Heading1-Appendices"/>
      <w:pBdr>
        <w:bottom w:val="none" w:sz="0" w:space="0" w:color="auto"/>
      </w:pBdr>
      <w:tabs>
        <w:tab w:val="clear" w:pos="1881"/>
      </w:tabs>
    </w:pPr>
    <w:bookmarkStart w:id="0" w:name="_GoBack"/>
    <w:r w:rsidRPr="00623966">
      <w:rPr>
        <w:sz w:val="40"/>
        <w:szCs w:val="40"/>
      </w:rPr>
      <w:drawing>
        <wp:anchor distT="0" distB="0" distL="114300" distR="114300" simplePos="0" relativeHeight="251658240" behindDoc="0" locked="0" layoutInCell="1" allowOverlap="1" wp14:anchorId="7A61DFCE" wp14:editId="7970008F">
          <wp:simplePos x="0" y="0"/>
          <wp:positionH relativeFrom="column">
            <wp:posOffset>7372350</wp:posOffset>
          </wp:positionH>
          <wp:positionV relativeFrom="paragraph">
            <wp:posOffset>-192405</wp:posOffset>
          </wp:positionV>
          <wp:extent cx="1514475" cy="69977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699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="000171F5" w:rsidRPr="00623966">
      <w:rPr>
        <w:bCs w:val="0"/>
        <w:sz w:val="40"/>
        <w:szCs w:val="40"/>
      </w:rPr>
      <w:t>Corrective</w:t>
    </w:r>
    <w:r w:rsidR="000171F5" w:rsidRPr="000171F5">
      <w:rPr>
        <w:bCs w:val="0"/>
        <w:sz w:val="36"/>
        <w:szCs w:val="36"/>
      </w:rPr>
      <w:t xml:space="preserve"> Action Request Register</w:t>
    </w:r>
    <w:r w:rsidR="000171F5">
      <w:rPr>
        <w:bCs w:val="0"/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6B5C2E1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pStyle w:val="Heading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87C"/>
    <w:rsid w:val="000171F5"/>
    <w:rsid w:val="00062B76"/>
    <w:rsid w:val="000A6617"/>
    <w:rsid w:val="000F5C68"/>
    <w:rsid w:val="001C53A7"/>
    <w:rsid w:val="00254880"/>
    <w:rsid w:val="00255E61"/>
    <w:rsid w:val="003A112A"/>
    <w:rsid w:val="00485C36"/>
    <w:rsid w:val="004C365D"/>
    <w:rsid w:val="004F5640"/>
    <w:rsid w:val="0052088E"/>
    <w:rsid w:val="00537971"/>
    <w:rsid w:val="00542383"/>
    <w:rsid w:val="00563D2D"/>
    <w:rsid w:val="005F5664"/>
    <w:rsid w:val="00623966"/>
    <w:rsid w:val="00644D4C"/>
    <w:rsid w:val="006455B4"/>
    <w:rsid w:val="0073087C"/>
    <w:rsid w:val="0081300C"/>
    <w:rsid w:val="008259FB"/>
    <w:rsid w:val="0086578A"/>
    <w:rsid w:val="00896C70"/>
    <w:rsid w:val="008A39DB"/>
    <w:rsid w:val="008D1EEE"/>
    <w:rsid w:val="008F28AC"/>
    <w:rsid w:val="00916EDC"/>
    <w:rsid w:val="00A07FEF"/>
    <w:rsid w:val="00A357DF"/>
    <w:rsid w:val="00A9085A"/>
    <w:rsid w:val="00AC168F"/>
    <w:rsid w:val="00AE029E"/>
    <w:rsid w:val="00AE1533"/>
    <w:rsid w:val="00B00EAE"/>
    <w:rsid w:val="00B360D3"/>
    <w:rsid w:val="00B52200"/>
    <w:rsid w:val="00B6103D"/>
    <w:rsid w:val="00B72B48"/>
    <w:rsid w:val="00C97D5E"/>
    <w:rsid w:val="00CB101E"/>
    <w:rsid w:val="00CC53EA"/>
    <w:rsid w:val="00D40733"/>
    <w:rsid w:val="00D671B4"/>
    <w:rsid w:val="00D86601"/>
    <w:rsid w:val="00E308EE"/>
    <w:rsid w:val="00E42B3A"/>
    <w:rsid w:val="00EB262D"/>
    <w:rsid w:val="00EC3271"/>
    <w:rsid w:val="00FA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C1F7D"/>
  <w15:docId w15:val="{7D5AB31E-6509-4D1A-8F74-BEB97283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601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D86601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D86601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D86601"/>
    <w:pPr>
      <w:keepNext/>
      <w:numPr>
        <w:ilvl w:val="2"/>
        <w:numId w:val="4"/>
      </w:numPr>
      <w:spacing w:before="240" w:after="240"/>
      <w:outlineLvl w:val="2"/>
    </w:pPr>
    <w:rPr>
      <w:b/>
      <w:color w:val="8DB3E2"/>
      <w:sz w:val="24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D86601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b/>
      <w:color w:val="A6A6A6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D86601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D86601"/>
    <w:rPr>
      <w:rFonts w:ascii="Verdana" w:hAnsi="Verdana"/>
      <w:b/>
      <w:color w:val="000066"/>
      <w:sz w:val="22"/>
    </w:rPr>
  </w:style>
  <w:style w:type="paragraph" w:styleId="Header">
    <w:name w:val="header"/>
    <w:basedOn w:val="Normal"/>
    <w:link w:val="HeaderChar"/>
    <w:unhideWhenUsed/>
    <w:rsid w:val="00563D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63D2D"/>
    <w:rPr>
      <w:rFonts w:ascii="Verdana" w:hAnsi="Verdana"/>
    </w:rPr>
  </w:style>
  <w:style w:type="paragraph" w:styleId="Footer">
    <w:name w:val="footer"/>
    <w:basedOn w:val="Normal"/>
    <w:link w:val="FooterChar"/>
    <w:uiPriority w:val="99"/>
    <w:unhideWhenUsed/>
    <w:rsid w:val="00563D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D2D"/>
    <w:rPr>
      <w:rFonts w:ascii="Verdana" w:hAnsi="Verdana"/>
    </w:rPr>
  </w:style>
  <w:style w:type="table" w:styleId="TableGrid">
    <w:name w:val="Table Grid"/>
    <w:basedOn w:val="TableNormal"/>
    <w:rsid w:val="00563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3D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D2D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D86601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D86601"/>
    <w:pPr>
      <w:numPr>
        <w:numId w:val="5"/>
      </w:numPr>
      <w:contextualSpacing/>
    </w:p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D86601"/>
    <w:rPr>
      <w:rFonts w:ascii="Verdana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D86601"/>
    <w:rPr>
      <w:rFonts w:ascii="Verdana" w:hAnsi="Verdana"/>
      <w:b/>
      <w:color w:val="A6A6A6"/>
      <w:sz w:val="24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6601"/>
    <w:pPr>
      <w:jc w:val="center"/>
    </w:pPr>
    <w:rPr>
      <w:b/>
    </w:rPr>
  </w:style>
  <w:style w:type="paragraph" w:customStyle="1" w:styleId="Heading1-Appendices">
    <w:name w:val="Heading 1-Appendices"/>
    <w:basedOn w:val="Heading1"/>
    <w:next w:val="Normal"/>
    <w:rsid w:val="000171F5"/>
    <w:pPr>
      <w:keepLines/>
      <w:numPr>
        <w:numId w:val="0"/>
      </w:numPr>
      <w:pBdr>
        <w:bottom w:val="single" w:sz="12" w:space="1" w:color="999999"/>
      </w:pBdr>
      <w:shd w:val="clear" w:color="auto" w:fill="auto"/>
      <w:tabs>
        <w:tab w:val="left" w:pos="1881"/>
      </w:tabs>
      <w:spacing w:before="320"/>
      <w:jc w:val="left"/>
    </w:pPr>
    <w:rPr>
      <w:rFonts w:ascii="Tahoma" w:hAnsi="Tahoma" w:cs="Tahoma"/>
      <w:bCs/>
      <w:noProof/>
      <w:color w:val="auto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anielle\Dropbox%20(CSPL)\CSPL\CSPL%20IMS\IMS%20Forms\7.2b%20FORM-NCR_CAR%20Register%20(Rev%20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C:\Users\Danielle\Dropbox (CSPL)\CSPL\CSPL IMS\IMS Forms\7.2b FORM-NCR_CAR Register (Rev 2).dotx</Template>
  <TotalTime>8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2019-08-14T16:41:00Z</dcterms:created>
  <dcterms:modified xsi:type="dcterms:W3CDTF">2020-09-19T05:38:00Z</dcterms:modified>
</cp:coreProperties>
</file>