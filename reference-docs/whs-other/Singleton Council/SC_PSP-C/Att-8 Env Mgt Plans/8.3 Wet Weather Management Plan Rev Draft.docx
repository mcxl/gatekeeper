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36B3F" w14:textId="52240A44" w:rsidR="00036D6D" w:rsidRDefault="00114B5F">
      <w:r>
        <w:rPr>
          <w:noProof/>
        </w:rPr>
        <w:drawing>
          <wp:anchor distT="0" distB="0" distL="114300" distR="114300" simplePos="0" relativeHeight="251658240" behindDoc="0" locked="0" layoutInCell="1" allowOverlap="1" wp14:anchorId="42206378" wp14:editId="1EEBABA1">
            <wp:simplePos x="0" y="0"/>
            <wp:positionH relativeFrom="column">
              <wp:posOffset>359410</wp:posOffset>
            </wp:positionH>
            <wp:positionV relativeFrom="paragraph">
              <wp:posOffset>0</wp:posOffset>
            </wp:positionV>
            <wp:extent cx="4959350" cy="23564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</w:t>
      </w:r>
    </w:p>
    <w:p w14:paraId="03F61619" w14:textId="55C4BBCE" w:rsidR="000649B7" w:rsidRDefault="000649B7" w:rsidP="001B5F5E">
      <w:pPr>
        <w:jc w:val="center"/>
        <w:rPr>
          <w:rFonts w:ascii="Arial" w:hAnsi="Arial" w:cs="Arial"/>
          <w:b/>
          <w:sz w:val="44"/>
          <w:szCs w:val="44"/>
        </w:rPr>
      </w:pPr>
    </w:p>
    <w:p w14:paraId="79552DFC" w14:textId="77777777" w:rsidR="00237C7B" w:rsidRPr="00036D6D" w:rsidRDefault="00237C7B" w:rsidP="001B5F5E">
      <w:pPr>
        <w:jc w:val="center"/>
        <w:rPr>
          <w:rFonts w:ascii="Arial" w:hAnsi="Arial" w:cs="Arial"/>
          <w:b/>
          <w:sz w:val="44"/>
          <w:szCs w:val="44"/>
        </w:rPr>
      </w:pPr>
    </w:p>
    <w:p w14:paraId="12BA7821" w14:textId="77777777" w:rsidR="000649B7" w:rsidRDefault="000649B7">
      <w:pPr>
        <w:rPr>
          <w:b/>
        </w:rPr>
      </w:pPr>
    </w:p>
    <w:p w14:paraId="169F4290" w14:textId="77777777" w:rsidR="00D47608" w:rsidRDefault="00D47608">
      <w:pPr>
        <w:rPr>
          <w:b/>
        </w:rPr>
      </w:pPr>
    </w:p>
    <w:p w14:paraId="76C9471B" w14:textId="77777777" w:rsidR="000649B7" w:rsidRDefault="000649B7">
      <w:pPr>
        <w:rPr>
          <w:b/>
        </w:rPr>
      </w:pPr>
    </w:p>
    <w:p w14:paraId="22B9CAE0" w14:textId="77777777" w:rsidR="000649B7" w:rsidRDefault="000649B7">
      <w:pPr>
        <w:rPr>
          <w:b/>
        </w:rPr>
      </w:pPr>
    </w:p>
    <w:p w14:paraId="4CA8B4C9" w14:textId="2244F3B0" w:rsidR="000649B7" w:rsidRDefault="000649B7">
      <w:pPr>
        <w:rPr>
          <w:b/>
        </w:rPr>
      </w:pPr>
    </w:p>
    <w:p w14:paraId="4A457457" w14:textId="11F6DB10" w:rsidR="0004003B" w:rsidRDefault="0004003B">
      <w:pPr>
        <w:rPr>
          <w:b/>
        </w:rPr>
      </w:pPr>
    </w:p>
    <w:p w14:paraId="463EAE82" w14:textId="6DB985D1" w:rsidR="0004003B" w:rsidRDefault="0004003B">
      <w:pPr>
        <w:rPr>
          <w:b/>
        </w:rPr>
      </w:pPr>
    </w:p>
    <w:p w14:paraId="014FA5E8" w14:textId="679C55DF" w:rsidR="0004003B" w:rsidRDefault="0004003B">
      <w:pPr>
        <w:rPr>
          <w:b/>
        </w:rPr>
      </w:pPr>
    </w:p>
    <w:p w14:paraId="73974CBD" w14:textId="77777777" w:rsidR="0004003B" w:rsidRDefault="0004003B">
      <w:pPr>
        <w:rPr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62"/>
      </w:tblGrid>
      <w:tr w:rsidR="00036D6D" w14:paraId="7AC58B4F" w14:textId="77777777">
        <w:tc>
          <w:tcPr>
            <w:tcW w:w="8862" w:type="dxa"/>
          </w:tcPr>
          <w:p w14:paraId="7F2C72CF" w14:textId="77777777" w:rsidR="00E0230B" w:rsidRDefault="00E0230B" w:rsidP="00036D6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14:paraId="673D6FB3" w14:textId="77777777" w:rsidR="00036D6D" w:rsidRDefault="00036D6D" w:rsidP="00036D6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036D6D">
              <w:rPr>
                <w:rFonts w:ascii="Arial" w:hAnsi="Arial" w:cs="Arial"/>
                <w:b/>
                <w:sz w:val="44"/>
                <w:szCs w:val="44"/>
              </w:rPr>
              <w:t xml:space="preserve">WET WEATHER </w:t>
            </w:r>
            <w:r w:rsidR="001B5F5E">
              <w:rPr>
                <w:rFonts w:ascii="Arial" w:hAnsi="Arial" w:cs="Arial"/>
                <w:b/>
                <w:sz w:val="44"/>
                <w:szCs w:val="44"/>
              </w:rPr>
              <w:t>MANAGEMENT</w:t>
            </w:r>
            <w:r w:rsidR="0040237A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r w:rsidRPr="00036D6D">
              <w:rPr>
                <w:rFonts w:ascii="Arial" w:hAnsi="Arial" w:cs="Arial"/>
                <w:b/>
                <w:sz w:val="44"/>
                <w:szCs w:val="44"/>
              </w:rPr>
              <w:t>PLAN</w:t>
            </w:r>
          </w:p>
          <w:p w14:paraId="3AF313A6" w14:textId="77777777" w:rsidR="004279FA" w:rsidRPr="004279FA" w:rsidRDefault="004279FA" w:rsidP="00036D6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45972E" w14:textId="77777777" w:rsidR="00036D6D" w:rsidRPr="00036D6D" w:rsidRDefault="00036D6D">
            <w:pPr>
              <w:rPr>
                <w:b/>
              </w:rPr>
            </w:pPr>
          </w:p>
        </w:tc>
      </w:tr>
    </w:tbl>
    <w:p w14:paraId="077E6078" w14:textId="77777777" w:rsidR="000649B7" w:rsidRDefault="000649B7">
      <w:pPr>
        <w:rPr>
          <w:b/>
        </w:rPr>
      </w:pPr>
    </w:p>
    <w:p w14:paraId="16479E5C" w14:textId="77777777" w:rsidR="000649B7" w:rsidRDefault="000649B7">
      <w:pPr>
        <w:rPr>
          <w:b/>
        </w:rPr>
      </w:pPr>
    </w:p>
    <w:p w14:paraId="5492DCD4" w14:textId="77777777" w:rsidR="000649B7" w:rsidRDefault="000649B7">
      <w:pPr>
        <w:rPr>
          <w:b/>
        </w:rPr>
      </w:pPr>
    </w:p>
    <w:p w14:paraId="212E8DB4" w14:textId="77777777" w:rsidR="000649B7" w:rsidRDefault="000649B7">
      <w:pPr>
        <w:rPr>
          <w:b/>
        </w:rPr>
      </w:pPr>
    </w:p>
    <w:p w14:paraId="11FF0052" w14:textId="77777777" w:rsidR="004279FA" w:rsidRDefault="004279FA" w:rsidP="004279FA">
      <w:pPr>
        <w:ind w:firstLine="720"/>
        <w:rPr>
          <w:rFonts w:ascii="Arial" w:hAnsi="Arial" w:cs="Arial"/>
          <w:b/>
          <w:sz w:val="36"/>
          <w:szCs w:val="36"/>
        </w:rPr>
      </w:pPr>
    </w:p>
    <w:p w14:paraId="7EBBF9AA" w14:textId="77777777" w:rsidR="004279FA" w:rsidRDefault="004279FA" w:rsidP="004279FA">
      <w:pPr>
        <w:ind w:firstLine="720"/>
        <w:rPr>
          <w:rFonts w:ascii="Arial" w:hAnsi="Arial" w:cs="Arial"/>
          <w:b/>
          <w:sz w:val="36"/>
          <w:szCs w:val="36"/>
        </w:rPr>
      </w:pPr>
    </w:p>
    <w:p w14:paraId="0C65F196" w14:textId="77777777" w:rsidR="004279FA" w:rsidRPr="001B5F5E" w:rsidRDefault="004279FA" w:rsidP="00E0230B">
      <w:pPr>
        <w:ind w:firstLine="284"/>
        <w:rPr>
          <w:rFonts w:ascii="Arial" w:hAnsi="Arial" w:cs="Arial"/>
          <w:b/>
          <w:sz w:val="32"/>
          <w:szCs w:val="36"/>
        </w:rPr>
      </w:pPr>
      <w:r w:rsidRPr="00E0230B">
        <w:rPr>
          <w:rFonts w:ascii="Arial" w:hAnsi="Arial" w:cs="Arial"/>
          <w:b/>
          <w:sz w:val="32"/>
          <w:szCs w:val="36"/>
        </w:rPr>
        <w:t>Project</w:t>
      </w:r>
      <w:r w:rsidR="00F32793" w:rsidRPr="00E0230B">
        <w:rPr>
          <w:rFonts w:ascii="Arial" w:hAnsi="Arial" w:cs="Arial"/>
          <w:b/>
          <w:sz w:val="32"/>
          <w:szCs w:val="36"/>
        </w:rPr>
        <w:t xml:space="preserve"> Name</w:t>
      </w:r>
      <w:r w:rsidRPr="00E0230B">
        <w:rPr>
          <w:rFonts w:ascii="Arial" w:hAnsi="Arial" w:cs="Arial"/>
          <w:b/>
          <w:sz w:val="32"/>
          <w:szCs w:val="36"/>
        </w:rPr>
        <w:t>:</w:t>
      </w:r>
      <w:r w:rsidR="00E0230B">
        <w:rPr>
          <w:rFonts w:ascii="Arial" w:hAnsi="Arial" w:cs="Arial"/>
          <w:b/>
          <w:sz w:val="32"/>
          <w:szCs w:val="36"/>
        </w:rPr>
        <w:tab/>
      </w:r>
      <w:r w:rsidR="001B5F5E" w:rsidRPr="00760A90">
        <w:rPr>
          <w:rFonts w:ascii="Arial" w:hAnsi="Arial" w:cs="Arial"/>
          <w:b/>
          <w:color w:val="0000FF"/>
          <w:sz w:val="32"/>
          <w:szCs w:val="36"/>
        </w:rPr>
        <w:t>RMCC</w:t>
      </w:r>
      <w:r w:rsidR="005224CA" w:rsidRPr="00760A90">
        <w:rPr>
          <w:rFonts w:ascii="Arial" w:hAnsi="Arial" w:cs="Arial"/>
          <w:b/>
          <w:color w:val="0000FF"/>
          <w:sz w:val="32"/>
          <w:szCs w:val="36"/>
        </w:rPr>
        <w:t xml:space="preserve"> </w:t>
      </w:r>
    </w:p>
    <w:p w14:paraId="3DF1C0AA" w14:textId="129929E2" w:rsidR="004279FA" w:rsidRPr="001B5F5E" w:rsidRDefault="004279FA" w:rsidP="00E0230B">
      <w:pPr>
        <w:ind w:firstLine="284"/>
        <w:rPr>
          <w:rFonts w:ascii="Arial" w:hAnsi="Arial" w:cs="Arial"/>
          <w:b/>
          <w:sz w:val="32"/>
          <w:szCs w:val="36"/>
        </w:rPr>
      </w:pPr>
      <w:r w:rsidRPr="001B5F5E">
        <w:rPr>
          <w:rFonts w:ascii="Arial" w:hAnsi="Arial" w:cs="Arial"/>
          <w:b/>
          <w:sz w:val="32"/>
          <w:szCs w:val="36"/>
        </w:rPr>
        <w:t xml:space="preserve">Contract No.: </w:t>
      </w:r>
      <w:r w:rsidR="008C25C3" w:rsidRPr="001B5F5E">
        <w:rPr>
          <w:rFonts w:ascii="Arial" w:hAnsi="Arial" w:cs="Arial"/>
          <w:b/>
          <w:sz w:val="32"/>
          <w:szCs w:val="36"/>
        </w:rPr>
        <w:tab/>
      </w:r>
    </w:p>
    <w:p w14:paraId="7E7903EF" w14:textId="77777777" w:rsidR="004279FA" w:rsidRPr="00E0230B" w:rsidRDefault="004279FA" w:rsidP="00E0230B">
      <w:pPr>
        <w:ind w:firstLine="284"/>
        <w:rPr>
          <w:rFonts w:ascii="Arial" w:hAnsi="Arial" w:cs="Arial"/>
          <w:b/>
          <w:sz w:val="32"/>
          <w:szCs w:val="36"/>
        </w:rPr>
      </w:pPr>
      <w:r w:rsidRPr="00E0230B">
        <w:rPr>
          <w:rFonts w:ascii="Arial" w:hAnsi="Arial" w:cs="Arial"/>
          <w:b/>
          <w:sz w:val="32"/>
          <w:szCs w:val="36"/>
        </w:rPr>
        <w:t>Road No.:</w:t>
      </w:r>
      <w:r w:rsidR="008C25C3" w:rsidRPr="00E0230B">
        <w:rPr>
          <w:rFonts w:ascii="Arial" w:hAnsi="Arial" w:cs="Arial"/>
          <w:b/>
          <w:sz w:val="32"/>
          <w:szCs w:val="36"/>
        </w:rPr>
        <w:tab/>
      </w:r>
      <w:r w:rsidR="008C25C3" w:rsidRPr="00E0230B">
        <w:rPr>
          <w:rFonts w:ascii="Arial" w:hAnsi="Arial" w:cs="Arial"/>
          <w:b/>
          <w:sz w:val="32"/>
          <w:szCs w:val="36"/>
        </w:rPr>
        <w:tab/>
      </w:r>
      <w:r w:rsidR="001B5F5E" w:rsidRPr="001B5F5E">
        <w:rPr>
          <w:rFonts w:ascii="Arial" w:hAnsi="Arial" w:cs="Arial"/>
          <w:b/>
          <w:sz w:val="32"/>
          <w:szCs w:val="36"/>
        </w:rPr>
        <w:t>Sate Controlled Roads</w:t>
      </w:r>
    </w:p>
    <w:p w14:paraId="0398E149" w14:textId="77777777" w:rsidR="004279FA" w:rsidRPr="00036D6D" w:rsidRDefault="004279FA" w:rsidP="004279FA">
      <w:pPr>
        <w:rPr>
          <w:rFonts w:ascii="Arial" w:hAnsi="Arial" w:cs="Arial"/>
          <w:b/>
          <w:sz w:val="36"/>
          <w:szCs w:val="36"/>
        </w:rPr>
      </w:pPr>
    </w:p>
    <w:p w14:paraId="1B0771EF" w14:textId="77777777" w:rsidR="000649B7" w:rsidRDefault="000649B7">
      <w:pPr>
        <w:rPr>
          <w:b/>
        </w:rPr>
      </w:pPr>
    </w:p>
    <w:p w14:paraId="0ABF3947" w14:textId="77777777" w:rsidR="000649B7" w:rsidRPr="00116582" w:rsidRDefault="004279FA">
      <w:pPr>
        <w:rPr>
          <w:rFonts w:ascii="Arial" w:hAnsi="Arial" w:cs="Arial"/>
          <w:b/>
        </w:rPr>
      </w:pPr>
      <w:r>
        <w:rPr>
          <w:b/>
        </w:rPr>
        <w:br w:type="page"/>
      </w:r>
    </w:p>
    <w:p w14:paraId="65051602" w14:textId="77777777" w:rsidR="00D47608" w:rsidRDefault="00D4760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Content</w:t>
      </w:r>
      <w:r w:rsidR="002B7F95">
        <w:rPr>
          <w:rFonts w:ascii="Arial" w:hAnsi="Arial" w:cs="Arial"/>
          <w:b/>
        </w:rPr>
        <w:t>s</w:t>
      </w:r>
    </w:p>
    <w:p w14:paraId="0F2A33EE" w14:textId="77777777" w:rsidR="002B7F95" w:rsidRDefault="002B7F95">
      <w:pPr>
        <w:rPr>
          <w:rFonts w:ascii="Arial" w:hAnsi="Arial" w:cs="Arial"/>
          <w:b/>
        </w:rPr>
      </w:pPr>
    </w:p>
    <w:p w14:paraId="6116E5D6" w14:textId="77777777" w:rsidR="002B7F95" w:rsidRDefault="002B7F95">
      <w:pPr>
        <w:rPr>
          <w:rFonts w:ascii="Arial" w:hAnsi="Arial" w:cs="Arial"/>
          <w:b/>
        </w:rPr>
      </w:pPr>
    </w:p>
    <w:p w14:paraId="467C1B4F" w14:textId="77777777" w:rsidR="00D47608" w:rsidRDefault="00D47608">
      <w:pPr>
        <w:rPr>
          <w:rFonts w:ascii="Arial" w:hAnsi="Arial" w:cs="Arial"/>
          <w:b/>
        </w:rPr>
      </w:pPr>
    </w:p>
    <w:p w14:paraId="22307400" w14:textId="77777777" w:rsidR="00884C0C" w:rsidRDefault="00D47608" w:rsidP="00D47608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Introduction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B0442B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CD6750">
        <w:rPr>
          <w:rFonts w:ascii="Arial" w:hAnsi="Arial" w:cs="Arial"/>
          <w:b/>
        </w:rPr>
        <w:t>3</w:t>
      </w:r>
    </w:p>
    <w:p w14:paraId="37DEF6B9" w14:textId="77777777" w:rsidR="00D47608" w:rsidRDefault="00D47608" w:rsidP="00884C0C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7FABDF0F" w14:textId="77777777" w:rsidR="00884C0C" w:rsidRDefault="00D47608" w:rsidP="00D47608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Description of works</w:t>
      </w:r>
      <w:r w:rsidR="008E7401">
        <w:rPr>
          <w:rFonts w:ascii="Arial" w:hAnsi="Arial" w:cs="Arial"/>
          <w:b/>
        </w:rPr>
        <w:t xml:space="preserve"> and program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CD6750">
        <w:rPr>
          <w:rFonts w:ascii="Arial" w:hAnsi="Arial" w:cs="Arial"/>
          <w:b/>
        </w:rPr>
        <w:t>3</w:t>
      </w:r>
    </w:p>
    <w:p w14:paraId="7F994A11" w14:textId="77777777" w:rsidR="00D47608" w:rsidRDefault="00CD6750" w:rsidP="00884C0C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36BB65B0" w14:textId="77777777" w:rsidR="00884C0C" w:rsidRDefault="00D47608" w:rsidP="00D47608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Site locations and conditions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CD6750">
        <w:rPr>
          <w:rFonts w:ascii="Arial" w:hAnsi="Arial" w:cs="Arial"/>
          <w:b/>
        </w:rPr>
        <w:t>3</w:t>
      </w:r>
    </w:p>
    <w:p w14:paraId="4E38DFFC" w14:textId="77777777" w:rsidR="00D47608" w:rsidRDefault="00CD6750" w:rsidP="00884C0C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76F5B896" w14:textId="77777777" w:rsidR="00884C0C" w:rsidRDefault="00D47608" w:rsidP="00D47608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Weather patterns in</w:t>
      </w:r>
      <w:r w:rsidR="00003800">
        <w:rPr>
          <w:rFonts w:ascii="Arial" w:hAnsi="Arial" w:cs="Arial"/>
          <w:b/>
        </w:rPr>
        <w:t xml:space="preserve"> the</w:t>
      </w:r>
      <w:r>
        <w:rPr>
          <w:rFonts w:ascii="Arial" w:hAnsi="Arial" w:cs="Arial"/>
          <w:b/>
        </w:rPr>
        <w:t xml:space="preserve"> work</w:t>
      </w:r>
      <w:r w:rsidR="00003800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 xml:space="preserve"> area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CD6750">
        <w:rPr>
          <w:rFonts w:ascii="Arial" w:hAnsi="Arial" w:cs="Arial"/>
          <w:b/>
        </w:rPr>
        <w:t>4</w:t>
      </w:r>
    </w:p>
    <w:p w14:paraId="4BB73DDD" w14:textId="77777777" w:rsidR="00D47608" w:rsidRDefault="00CD6750" w:rsidP="00884C0C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4FCD2C5D" w14:textId="77777777" w:rsidR="00B0442B" w:rsidRDefault="00B0442B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Monitoring weather conditions</w:t>
      </w:r>
      <w:r w:rsidRPr="00036D6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4</w:t>
      </w:r>
    </w:p>
    <w:p w14:paraId="0D2BC6E7" w14:textId="77777777" w:rsidR="00B0442B" w:rsidRDefault="00B0442B" w:rsidP="00B0442B">
      <w:pPr>
        <w:rPr>
          <w:rFonts w:ascii="Arial" w:hAnsi="Arial" w:cs="Arial"/>
          <w:b/>
        </w:rPr>
      </w:pPr>
    </w:p>
    <w:p w14:paraId="637A3A99" w14:textId="77777777" w:rsidR="00884C0C" w:rsidRDefault="00B0442B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Resources and c</w:t>
      </w:r>
      <w:r w:rsidR="00D47608" w:rsidRPr="00036D6D">
        <w:rPr>
          <w:rFonts w:ascii="Arial" w:hAnsi="Arial" w:cs="Arial"/>
          <w:b/>
        </w:rPr>
        <w:t>ontractors on site</w:t>
      </w:r>
      <w:r w:rsidR="00CD6750">
        <w:rPr>
          <w:rFonts w:ascii="Arial" w:hAnsi="Arial" w:cs="Arial"/>
          <w:b/>
        </w:rPr>
        <w:t xml:space="preserve"> 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DB5D0D">
        <w:rPr>
          <w:rFonts w:ascii="Arial" w:hAnsi="Arial" w:cs="Arial"/>
          <w:b/>
        </w:rPr>
        <w:t>5</w:t>
      </w:r>
    </w:p>
    <w:p w14:paraId="6326DFA3" w14:textId="77777777" w:rsidR="005D39E9" w:rsidRDefault="005D39E9" w:rsidP="005D39E9">
      <w:pPr>
        <w:rPr>
          <w:rFonts w:ascii="Arial" w:hAnsi="Arial" w:cs="Arial"/>
          <w:b/>
        </w:rPr>
      </w:pPr>
    </w:p>
    <w:p w14:paraId="655E6B2C" w14:textId="77777777" w:rsidR="005D39E9" w:rsidRDefault="005D39E9" w:rsidP="005D39E9">
      <w:pPr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6.1</w:t>
      </w:r>
      <w:r>
        <w:rPr>
          <w:rFonts w:ascii="Arial" w:hAnsi="Arial" w:cs="Arial"/>
        </w:rPr>
        <w:tab/>
        <w:t>Basic list of planned resources</w:t>
      </w:r>
    </w:p>
    <w:p w14:paraId="72425398" w14:textId="77777777" w:rsidR="00D47608" w:rsidRDefault="005D39E9" w:rsidP="005D39E9">
      <w:pPr>
        <w:ind w:left="360" w:firstLine="360"/>
        <w:rPr>
          <w:rFonts w:ascii="Arial" w:hAnsi="Arial" w:cs="Arial"/>
          <w:b/>
        </w:rPr>
      </w:pPr>
      <w:r>
        <w:rPr>
          <w:rFonts w:ascii="Arial" w:hAnsi="Arial" w:cs="Arial"/>
        </w:rPr>
        <w:t>6.2</w:t>
      </w:r>
      <w:r>
        <w:rPr>
          <w:rFonts w:ascii="Arial" w:hAnsi="Arial" w:cs="Arial"/>
        </w:rPr>
        <w:tab/>
        <w:t>Resource breakdown for the various stages of work</w:t>
      </w:r>
      <w:r w:rsidR="00CD6750">
        <w:rPr>
          <w:rFonts w:ascii="Arial" w:hAnsi="Arial" w:cs="Arial"/>
          <w:b/>
        </w:rPr>
        <w:tab/>
      </w:r>
    </w:p>
    <w:p w14:paraId="758DDB89" w14:textId="77777777" w:rsidR="005D39E9" w:rsidRDefault="005D39E9" w:rsidP="005D39E9">
      <w:pPr>
        <w:ind w:left="360"/>
        <w:rPr>
          <w:rFonts w:ascii="Arial" w:hAnsi="Arial" w:cs="Arial"/>
          <w:b/>
        </w:rPr>
      </w:pPr>
    </w:p>
    <w:p w14:paraId="5E2C1792" w14:textId="77777777" w:rsidR="00884C0C" w:rsidRDefault="00B0442B">
      <w:pPr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Steps to </w:t>
      </w:r>
      <w:proofErr w:type="spellStart"/>
      <w:r>
        <w:rPr>
          <w:rFonts w:ascii="Arial" w:hAnsi="Arial" w:cs="Arial"/>
          <w:b/>
        </w:rPr>
        <w:t>m</w:t>
      </w:r>
      <w:r w:rsidR="005D39E9">
        <w:rPr>
          <w:rFonts w:ascii="Arial" w:hAnsi="Arial" w:cs="Arial"/>
          <w:b/>
        </w:rPr>
        <w:t>inimis</w:t>
      </w:r>
      <w:r w:rsidR="002B7F95">
        <w:rPr>
          <w:rFonts w:ascii="Arial" w:hAnsi="Arial" w:cs="Arial"/>
          <w:b/>
        </w:rPr>
        <w:t>e</w:t>
      </w:r>
      <w:proofErr w:type="spellEnd"/>
      <w:r w:rsidR="002B7F95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l</w:t>
      </w:r>
      <w:r w:rsidR="002B7F95">
        <w:rPr>
          <w:rFonts w:ascii="Arial" w:hAnsi="Arial" w:cs="Arial"/>
          <w:b/>
        </w:rPr>
        <w:t xml:space="preserve">osses </w:t>
      </w:r>
      <w:r>
        <w:rPr>
          <w:rFonts w:ascii="Arial" w:hAnsi="Arial" w:cs="Arial"/>
          <w:b/>
        </w:rPr>
        <w:t>due to w</w:t>
      </w:r>
      <w:r w:rsidR="002B7F95">
        <w:rPr>
          <w:rFonts w:ascii="Arial" w:hAnsi="Arial" w:cs="Arial"/>
          <w:b/>
        </w:rPr>
        <w:t xml:space="preserve">et </w:t>
      </w:r>
      <w:r>
        <w:rPr>
          <w:rFonts w:ascii="Arial" w:hAnsi="Arial" w:cs="Arial"/>
          <w:b/>
        </w:rPr>
        <w:t>weather i</w:t>
      </w:r>
      <w:r w:rsidR="002B7F95">
        <w:rPr>
          <w:rFonts w:ascii="Arial" w:hAnsi="Arial" w:cs="Arial"/>
          <w:b/>
        </w:rPr>
        <w:t>mpacts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CD6750">
        <w:rPr>
          <w:rFonts w:ascii="Arial" w:hAnsi="Arial" w:cs="Arial"/>
          <w:b/>
        </w:rPr>
        <w:t>6</w:t>
      </w:r>
    </w:p>
    <w:p w14:paraId="5C911F2B" w14:textId="77777777" w:rsidR="002B7F95" w:rsidRDefault="002B7F95" w:rsidP="002B7F95">
      <w:pPr>
        <w:ind w:left="720"/>
        <w:rPr>
          <w:rFonts w:ascii="Arial" w:hAnsi="Arial" w:cs="Arial"/>
          <w:b/>
        </w:rPr>
      </w:pPr>
    </w:p>
    <w:p w14:paraId="46659A60" w14:textId="77777777" w:rsidR="002B7F95" w:rsidRPr="005D39E9" w:rsidRDefault="00B0442B" w:rsidP="002B7F95">
      <w:pPr>
        <w:ind w:left="720"/>
        <w:rPr>
          <w:rFonts w:ascii="Arial" w:hAnsi="Arial" w:cs="Arial"/>
        </w:rPr>
      </w:pPr>
      <w:r w:rsidRPr="005D39E9">
        <w:rPr>
          <w:rFonts w:ascii="Arial" w:hAnsi="Arial" w:cs="Arial"/>
        </w:rPr>
        <w:t>7.1</w:t>
      </w:r>
      <w:r w:rsidRPr="005D39E9">
        <w:rPr>
          <w:rFonts w:ascii="Arial" w:hAnsi="Arial" w:cs="Arial"/>
        </w:rPr>
        <w:tab/>
        <w:t>Planning of w</w:t>
      </w:r>
      <w:r w:rsidR="002B7F95" w:rsidRPr="005D39E9">
        <w:rPr>
          <w:rFonts w:ascii="Arial" w:hAnsi="Arial" w:cs="Arial"/>
        </w:rPr>
        <w:t>orks</w:t>
      </w:r>
    </w:p>
    <w:p w14:paraId="42E021FA" w14:textId="77777777" w:rsidR="002B7F95" w:rsidRPr="005D39E9" w:rsidRDefault="002B7F95" w:rsidP="002B7F95">
      <w:pPr>
        <w:ind w:left="720"/>
        <w:rPr>
          <w:rFonts w:ascii="Arial" w:hAnsi="Arial" w:cs="Arial"/>
        </w:rPr>
      </w:pPr>
      <w:r w:rsidRPr="005D39E9">
        <w:rPr>
          <w:rFonts w:ascii="Arial" w:hAnsi="Arial" w:cs="Arial"/>
        </w:rPr>
        <w:t>7.2</w:t>
      </w:r>
      <w:r w:rsidRPr="005D39E9">
        <w:rPr>
          <w:rFonts w:ascii="Arial" w:hAnsi="Arial" w:cs="Arial"/>
        </w:rPr>
        <w:tab/>
        <w:t>Effective on site management</w:t>
      </w:r>
    </w:p>
    <w:p w14:paraId="2B844A24" w14:textId="77777777" w:rsidR="002B7F95" w:rsidRPr="005D39E9" w:rsidRDefault="002B7F95" w:rsidP="002B7F95">
      <w:pPr>
        <w:ind w:left="720"/>
        <w:rPr>
          <w:rFonts w:ascii="Arial" w:hAnsi="Arial" w:cs="Arial"/>
        </w:rPr>
      </w:pPr>
      <w:r w:rsidRPr="005D39E9">
        <w:rPr>
          <w:rFonts w:ascii="Arial" w:hAnsi="Arial" w:cs="Arial"/>
        </w:rPr>
        <w:t>7.3</w:t>
      </w:r>
      <w:r w:rsidRPr="005D39E9">
        <w:rPr>
          <w:rFonts w:ascii="Arial" w:hAnsi="Arial" w:cs="Arial"/>
        </w:rPr>
        <w:tab/>
        <w:t xml:space="preserve">Redeployment of </w:t>
      </w:r>
      <w:r w:rsidR="00B0442B" w:rsidRPr="005D39E9">
        <w:rPr>
          <w:rFonts w:ascii="Arial" w:hAnsi="Arial" w:cs="Arial"/>
        </w:rPr>
        <w:t>r</w:t>
      </w:r>
      <w:r w:rsidRPr="005D39E9">
        <w:rPr>
          <w:rFonts w:ascii="Arial" w:hAnsi="Arial" w:cs="Arial"/>
        </w:rPr>
        <w:t>esources</w:t>
      </w:r>
    </w:p>
    <w:p w14:paraId="0D1D0426" w14:textId="77777777" w:rsidR="00D47608" w:rsidRDefault="00CD6750" w:rsidP="00884C0C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2D34DAB5" w14:textId="77777777" w:rsidR="00884C0C" w:rsidRDefault="002B7F95" w:rsidP="00CD6750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="00CD6750">
        <w:rPr>
          <w:rFonts w:ascii="Arial" w:hAnsi="Arial" w:cs="Arial"/>
          <w:b/>
        </w:rPr>
        <w:t>.</w:t>
      </w:r>
      <w:r w:rsidR="00D47608">
        <w:rPr>
          <w:rFonts w:ascii="Arial" w:hAnsi="Arial" w:cs="Arial"/>
          <w:b/>
        </w:rPr>
        <w:t xml:space="preserve"> </w:t>
      </w:r>
      <w:r w:rsidR="00B0442B">
        <w:rPr>
          <w:rFonts w:ascii="Arial" w:hAnsi="Arial" w:cs="Arial"/>
          <w:b/>
        </w:rPr>
        <w:t xml:space="preserve"> </w:t>
      </w:r>
      <w:r w:rsidR="000544E1" w:rsidRPr="00036D6D">
        <w:rPr>
          <w:rFonts w:ascii="Arial" w:hAnsi="Arial" w:cs="Arial"/>
          <w:b/>
        </w:rPr>
        <w:t>Record</w:t>
      </w:r>
      <w:r w:rsidR="00B0442B">
        <w:rPr>
          <w:rFonts w:ascii="Arial" w:hAnsi="Arial" w:cs="Arial"/>
          <w:b/>
        </w:rPr>
        <w:t>s and potential s</w:t>
      </w:r>
      <w:r w:rsidR="000544E1">
        <w:rPr>
          <w:rFonts w:ascii="Arial" w:hAnsi="Arial" w:cs="Arial"/>
          <w:b/>
        </w:rPr>
        <w:t xml:space="preserve">ubsequent </w:t>
      </w:r>
      <w:r w:rsidR="00B0442B">
        <w:rPr>
          <w:rFonts w:ascii="Arial" w:hAnsi="Arial" w:cs="Arial"/>
          <w:b/>
        </w:rPr>
        <w:t>c</w:t>
      </w:r>
      <w:r w:rsidR="000544E1">
        <w:rPr>
          <w:rFonts w:ascii="Arial" w:hAnsi="Arial" w:cs="Arial"/>
          <w:b/>
        </w:rPr>
        <w:t>laims</w:t>
      </w:r>
      <w:r w:rsidR="000544E1" w:rsidRPr="00036D6D">
        <w:rPr>
          <w:rFonts w:ascii="Arial" w:hAnsi="Arial" w:cs="Arial"/>
          <w:b/>
        </w:rPr>
        <w:t xml:space="preserve"> </w:t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884C0C">
        <w:rPr>
          <w:rFonts w:ascii="Arial" w:hAnsi="Arial" w:cs="Arial"/>
          <w:b/>
        </w:rPr>
        <w:tab/>
      </w:r>
      <w:r w:rsidR="00CD6750">
        <w:rPr>
          <w:rFonts w:ascii="Arial" w:hAnsi="Arial" w:cs="Arial"/>
          <w:b/>
        </w:rPr>
        <w:t>7</w:t>
      </w:r>
    </w:p>
    <w:p w14:paraId="5FB70E5F" w14:textId="77777777" w:rsidR="00D47608" w:rsidRDefault="00CD6750" w:rsidP="00CD6750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0CAF2A55" w14:textId="77777777" w:rsidR="00724820" w:rsidRDefault="00724820" w:rsidP="002B7F95">
      <w:pPr>
        <w:ind w:left="720"/>
        <w:rPr>
          <w:rFonts w:ascii="Arial" w:hAnsi="Arial" w:cs="Arial"/>
          <w:b/>
        </w:rPr>
      </w:pPr>
    </w:p>
    <w:p w14:paraId="56D5A67D" w14:textId="77777777" w:rsidR="003D1D83" w:rsidRDefault="003D1D83" w:rsidP="002B7F95">
      <w:pPr>
        <w:ind w:left="720"/>
        <w:rPr>
          <w:rFonts w:ascii="Arial" w:hAnsi="Arial" w:cs="Arial"/>
          <w:b/>
        </w:rPr>
      </w:pPr>
    </w:p>
    <w:p w14:paraId="5D60F3E2" w14:textId="77777777" w:rsidR="003D1D83" w:rsidRDefault="003D1D83" w:rsidP="00CD6750">
      <w:pPr>
        <w:ind w:left="360"/>
        <w:rPr>
          <w:rFonts w:ascii="Arial" w:hAnsi="Arial" w:cs="Arial"/>
          <w:b/>
        </w:rPr>
      </w:pPr>
    </w:p>
    <w:p w14:paraId="6B790336" w14:textId="77777777" w:rsidR="00884C0C" w:rsidRDefault="00884C0C" w:rsidP="00CD6750">
      <w:pPr>
        <w:ind w:left="360"/>
        <w:rPr>
          <w:rFonts w:ascii="Arial" w:hAnsi="Arial" w:cs="Arial"/>
          <w:b/>
        </w:rPr>
      </w:pPr>
    </w:p>
    <w:p w14:paraId="1C7D0DDB" w14:textId="77777777" w:rsidR="008E3595" w:rsidRPr="00036D6D" w:rsidRDefault="0021056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 w:rsidR="00036D6D">
        <w:rPr>
          <w:rFonts w:ascii="Arial" w:hAnsi="Arial" w:cs="Arial"/>
          <w:b/>
        </w:rPr>
        <w:lastRenderedPageBreak/>
        <w:t>1</w:t>
      </w:r>
      <w:r w:rsidR="008C25C3">
        <w:rPr>
          <w:rFonts w:ascii="Arial" w:hAnsi="Arial" w:cs="Arial"/>
          <w:b/>
        </w:rPr>
        <w:t>.</w:t>
      </w:r>
      <w:r w:rsidR="008C25C3">
        <w:rPr>
          <w:rFonts w:ascii="Arial" w:hAnsi="Arial" w:cs="Arial"/>
          <w:b/>
        </w:rPr>
        <w:tab/>
      </w:r>
      <w:r w:rsidR="00036D6D">
        <w:rPr>
          <w:rFonts w:ascii="Arial" w:hAnsi="Arial" w:cs="Arial"/>
          <w:b/>
        </w:rPr>
        <w:t xml:space="preserve"> </w:t>
      </w:r>
      <w:r w:rsidR="000544E1">
        <w:rPr>
          <w:rFonts w:ascii="Arial" w:hAnsi="Arial" w:cs="Arial"/>
          <w:b/>
        </w:rPr>
        <w:t>Introduction</w:t>
      </w:r>
    </w:p>
    <w:p w14:paraId="048938F1" w14:textId="77777777" w:rsidR="0080300F" w:rsidRPr="00036D6D" w:rsidRDefault="0080300F">
      <w:pPr>
        <w:rPr>
          <w:rFonts w:ascii="Arial" w:hAnsi="Arial" w:cs="Arial"/>
        </w:rPr>
      </w:pPr>
    </w:p>
    <w:p w14:paraId="1F5A39BD" w14:textId="77777777" w:rsidR="0080300F" w:rsidRPr="00036D6D" w:rsidRDefault="0080300F" w:rsidP="008C25C3">
      <w:pPr>
        <w:jc w:val="both"/>
        <w:rPr>
          <w:rFonts w:ascii="Arial" w:hAnsi="Arial" w:cs="Arial"/>
        </w:rPr>
      </w:pPr>
      <w:r w:rsidRPr="00036D6D">
        <w:rPr>
          <w:rFonts w:ascii="Arial" w:hAnsi="Arial" w:cs="Arial"/>
        </w:rPr>
        <w:t xml:space="preserve">This Wet Weather </w:t>
      </w:r>
      <w:r w:rsidR="0040237A">
        <w:rPr>
          <w:rFonts w:ascii="Arial" w:hAnsi="Arial" w:cs="Arial"/>
        </w:rPr>
        <w:t xml:space="preserve">Contingency </w:t>
      </w:r>
      <w:r w:rsidRPr="00036D6D">
        <w:rPr>
          <w:rFonts w:ascii="Arial" w:hAnsi="Arial" w:cs="Arial"/>
        </w:rPr>
        <w:t xml:space="preserve">Plan provides information on how Council intends to plan and manage works in the event of </w:t>
      </w:r>
      <w:r w:rsidR="000F1291" w:rsidRPr="00036D6D">
        <w:rPr>
          <w:rFonts w:ascii="Arial" w:hAnsi="Arial" w:cs="Arial"/>
        </w:rPr>
        <w:t>adverse</w:t>
      </w:r>
      <w:r w:rsidRPr="00036D6D">
        <w:rPr>
          <w:rFonts w:ascii="Arial" w:hAnsi="Arial" w:cs="Arial"/>
        </w:rPr>
        <w:t xml:space="preserve"> weather </w:t>
      </w:r>
      <w:r w:rsidR="000F1291" w:rsidRPr="00036D6D">
        <w:rPr>
          <w:rFonts w:ascii="Arial" w:hAnsi="Arial" w:cs="Arial"/>
        </w:rPr>
        <w:t xml:space="preserve">conditions </w:t>
      </w:r>
      <w:r w:rsidRPr="00036D6D">
        <w:rPr>
          <w:rFonts w:ascii="Arial" w:hAnsi="Arial" w:cs="Arial"/>
        </w:rPr>
        <w:t>and also how to minimize the risk to works</w:t>
      </w:r>
      <w:r w:rsidR="008E7401">
        <w:rPr>
          <w:rFonts w:ascii="Arial" w:hAnsi="Arial" w:cs="Arial"/>
        </w:rPr>
        <w:t>, and in turn mitigate against losses,</w:t>
      </w:r>
      <w:r w:rsidRPr="00036D6D">
        <w:rPr>
          <w:rFonts w:ascii="Arial" w:hAnsi="Arial" w:cs="Arial"/>
        </w:rPr>
        <w:t xml:space="preserve"> in the event of </w:t>
      </w:r>
      <w:r w:rsidR="000F1291" w:rsidRPr="00036D6D">
        <w:rPr>
          <w:rFonts w:ascii="Arial" w:hAnsi="Arial" w:cs="Arial"/>
        </w:rPr>
        <w:t>adverse</w:t>
      </w:r>
      <w:r w:rsidRPr="00036D6D">
        <w:rPr>
          <w:rFonts w:ascii="Arial" w:hAnsi="Arial" w:cs="Arial"/>
        </w:rPr>
        <w:t xml:space="preserve"> weather</w:t>
      </w:r>
      <w:r w:rsidR="000F1291" w:rsidRPr="00036D6D">
        <w:rPr>
          <w:rFonts w:ascii="Arial" w:hAnsi="Arial" w:cs="Arial"/>
        </w:rPr>
        <w:t xml:space="preserve"> conditions</w:t>
      </w:r>
      <w:r w:rsidRPr="00036D6D">
        <w:rPr>
          <w:rFonts w:ascii="Arial" w:hAnsi="Arial" w:cs="Arial"/>
        </w:rPr>
        <w:t>.</w:t>
      </w:r>
    </w:p>
    <w:p w14:paraId="6365C660" w14:textId="77777777" w:rsidR="00D559A3" w:rsidRPr="00036D6D" w:rsidRDefault="00D559A3" w:rsidP="008C25C3">
      <w:pPr>
        <w:jc w:val="both"/>
        <w:rPr>
          <w:rFonts w:ascii="Arial" w:hAnsi="Arial" w:cs="Arial"/>
        </w:rPr>
      </w:pPr>
    </w:p>
    <w:p w14:paraId="52782BFD" w14:textId="77777777" w:rsidR="00D559A3" w:rsidRPr="00036D6D" w:rsidRDefault="00D559A3" w:rsidP="008C25C3">
      <w:pPr>
        <w:jc w:val="both"/>
        <w:rPr>
          <w:rFonts w:ascii="Arial" w:hAnsi="Arial" w:cs="Arial"/>
        </w:rPr>
      </w:pPr>
      <w:r w:rsidRPr="00036D6D">
        <w:rPr>
          <w:rFonts w:ascii="Arial" w:hAnsi="Arial" w:cs="Arial"/>
        </w:rPr>
        <w:t>Adverse weather conditions include rain, wind, hail, lightning and any other weather condition that is likely to affect the overall outcome of the works, bring a halt to the works or affect the safety of workers.</w:t>
      </w:r>
    </w:p>
    <w:p w14:paraId="673C5DF4" w14:textId="77777777" w:rsidR="0080300F" w:rsidRPr="00036D6D" w:rsidRDefault="0080300F" w:rsidP="008C25C3">
      <w:pPr>
        <w:jc w:val="both"/>
        <w:rPr>
          <w:rFonts w:ascii="Arial" w:hAnsi="Arial" w:cs="Arial"/>
        </w:rPr>
      </w:pPr>
    </w:p>
    <w:p w14:paraId="11ED39B4" w14:textId="77777777" w:rsidR="0080300F" w:rsidRPr="00036D6D" w:rsidRDefault="0080300F" w:rsidP="008C25C3">
      <w:pPr>
        <w:jc w:val="both"/>
        <w:rPr>
          <w:rFonts w:ascii="Arial" w:hAnsi="Arial" w:cs="Arial"/>
        </w:rPr>
      </w:pPr>
      <w:r w:rsidRPr="00036D6D">
        <w:rPr>
          <w:rFonts w:ascii="Arial" w:hAnsi="Arial" w:cs="Arial"/>
        </w:rPr>
        <w:t xml:space="preserve">The plan is to be used in works management and as a field guide for the Works Supervisor, </w:t>
      </w:r>
      <w:r w:rsidR="008C25C3">
        <w:rPr>
          <w:rFonts w:ascii="Arial" w:hAnsi="Arial" w:cs="Arial"/>
        </w:rPr>
        <w:t>Team Leader</w:t>
      </w:r>
      <w:r w:rsidRPr="00036D6D">
        <w:rPr>
          <w:rFonts w:ascii="Arial" w:hAnsi="Arial" w:cs="Arial"/>
        </w:rPr>
        <w:t xml:space="preserve">s and Contractors.  </w:t>
      </w:r>
    </w:p>
    <w:p w14:paraId="54CB5C9F" w14:textId="77777777" w:rsidR="0080300F" w:rsidRDefault="0080300F">
      <w:pPr>
        <w:rPr>
          <w:rFonts w:ascii="Arial" w:hAnsi="Arial" w:cs="Arial"/>
        </w:rPr>
      </w:pPr>
    </w:p>
    <w:p w14:paraId="18AD1C60" w14:textId="77777777" w:rsidR="008E7401" w:rsidRDefault="008E7401">
      <w:pPr>
        <w:rPr>
          <w:rFonts w:ascii="Arial" w:hAnsi="Arial" w:cs="Arial"/>
        </w:rPr>
      </w:pPr>
    </w:p>
    <w:p w14:paraId="442655D5" w14:textId="77777777" w:rsidR="00050C98" w:rsidRPr="00036D6D" w:rsidRDefault="00050C98">
      <w:pPr>
        <w:rPr>
          <w:rFonts w:ascii="Arial" w:hAnsi="Arial" w:cs="Arial"/>
        </w:rPr>
      </w:pPr>
    </w:p>
    <w:p w14:paraId="0DB7A6BF" w14:textId="77777777" w:rsidR="0080300F" w:rsidRPr="00036D6D" w:rsidRDefault="00036D6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2</w:t>
      </w:r>
      <w:r w:rsidR="008C25C3">
        <w:rPr>
          <w:rFonts w:ascii="Arial" w:hAnsi="Arial" w:cs="Arial"/>
          <w:b/>
        </w:rPr>
        <w:t>.</w:t>
      </w:r>
      <w:r w:rsidR="008C25C3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="008E7401">
        <w:rPr>
          <w:rFonts w:ascii="Arial" w:hAnsi="Arial" w:cs="Arial"/>
          <w:b/>
        </w:rPr>
        <w:t>Description of W</w:t>
      </w:r>
      <w:r w:rsidR="0080300F" w:rsidRPr="00036D6D">
        <w:rPr>
          <w:rFonts w:ascii="Arial" w:hAnsi="Arial" w:cs="Arial"/>
          <w:b/>
        </w:rPr>
        <w:t>orks</w:t>
      </w:r>
      <w:r w:rsidR="008E7401">
        <w:rPr>
          <w:rFonts w:ascii="Arial" w:hAnsi="Arial" w:cs="Arial"/>
          <w:b/>
        </w:rPr>
        <w:t xml:space="preserve"> and Program</w:t>
      </w:r>
    </w:p>
    <w:p w14:paraId="5984A31C" w14:textId="77777777" w:rsidR="0080300F" w:rsidRPr="00036D6D" w:rsidRDefault="0080300F">
      <w:pPr>
        <w:rPr>
          <w:rFonts w:ascii="Arial" w:hAnsi="Arial" w:cs="Arial"/>
        </w:rPr>
      </w:pPr>
    </w:p>
    <w:p w14:paraId="50724C14" w14:textId="66812DC6" w:rsidR="00D76F53" w:rsidRPr="00F87879" w:rsidRDefault="0080300F" w:rsidP="00D76F53">
      <w:pPr>
        <w:jc w:val="both"/>
        <w:rPr>
          <w:rFonts w:ascii="Arial" w:hAnsi="Arial" w:cs="Arial"/>
          <w:color w:val="0000FF"/>
        </w:rPr>
      </w:pPr>
      <w:r w:rsidRPr="00036D6D">
        <w:rPr>
          <w:rFonts w:ascii="Arial" w:hAnsi="Arial" w:cs="Arial"/>
        </w:rPr>
        <w:t xml:space="preserve">The works </w:t>
      </w:r>
      <w:r w:rsidR="0040237A">
        <w:rPr>
          <w:rFonts w:ascii="Arial" w:hAnsi="Arial" w:cs="Arial"/>
        </w:rPr>
        <w:t xml:space="preserve">for which this </w:t>
      </w:r>
      <w:r w:rsidRPr="00036D6D">
        <w:rPr>
          <w:rFonts w:ascii="Arial" w:hAnsi="Arial" w:cs="Arial"/>
        </w:rPr>
        <w:t xml:space="preserve">Wet Weather </w:t>
      </w:r>
      <w:r w:rsidR="0040237A">
        <w:rPr>
          <w:rFonts w:ascii="Arial" w:hAnsi="Arial" w:cs="Arial"/>
        </w:rPr>
        <w:t xml:space="preserve">Contingency </w:t>
      </w:r>
      <w:r w:rsidRPr="00036D6D">
        <w:rPr>
          <w:rFonts w:ascii="Arial" w:hAnsi="Arial" w:cs="Arial"/>
        </w:rPr>
        <w:t xml:space="preserve">Plan </w:t>
      </w:r>
      <w:r w:rsidR="0040237A">
        <w:rPr>
          <w:rFonts w:ascii="Arial" w:hAnsi="Arial" w:cs="Arial"/>
        </w:rPr>
        <w:t xml:space="preserve">relates </w:t>
      </w:r>
      <w:r w:rsidR="00D76F53">
        <w:rPr>
          <w:rFonts w:ascii="Arial" w:hAnsi="Arial" w:cs="Arial"/>
        </w:rPr>
        <w:t>is</w:t>
      </w:r>
      <w:r w:rsidR="0040237A">
        <w:rPr>
          <w:rFonts w:ascii="Arial" w:hAnsi="Arial" w:cs="Arial"/>
        </w:rPr>
        <w:t xml:space="preserve"> </w:t>
      </w:r>
      <w:r w:rsidR="008C25C3">
        <w:rPr>
          <w:rFonts w:ascii="Arial" w:hAnsi="Arial" w:cs="Arial"/>
        </w:rPr>
        <w:t xml:space="preserve">for the </w:t>
      </w:r>
      <w:r w:rsidR="00D76F53">
        <w:rPr>
          <w:rFonts w:ascii="Arial" w:hAnsi="Arial" w:cs="Arial"/>
        </w:rPr>
        <w:t xml:space="preserve">project known as </w:t>
      </w:r>
      <w:r w:rsidR="00B923DD">
        <w:rPr>
          <w:rFonts w:ascii="Arial" w:hAnsi="Arial" w:cs="Arial"/>
        </w:rPr>
        <w:t xml:space="preserve">the </w:t>
      </w:r>
      <w:r w:rsidR="003F0EBD">
        <w:rPr>
          <w:rFonts w:ascii="Arial" w:hAnsi="Arial" w:cs="Arial"/>
          <w:color w:val="0000FF"/>
        </w:rPr>
        <w:t>Example Project Name</w:t>
      </w:r>
      <w:r w:rsidR="005224CA" w:rsidRPr="00F87879">
        <w:rPr>
          <w:rFonts w:ascii="Arial" w:hAnsi="Arial" w:cs="Arial"/>
          <w:color w:val="0000FF"/>
        </w:rPr>
        <w:t xml:space="preserve"> </w:t>
      </w:r>
    </w:p>
    <w:p w14:paraId="4BDD6C1D" w14:textId="77777777" w:rsidR="00D76F53" w:rsidRPr="00F87879" w:rsidRDefault="00D76F53" w:rsidP="00D76F53">
      <w:pPr>
        <w:jc w:val="both"/>
        <w:rPr>
          <w:rFonts w:ascii="Arial" w:hAnsi="Arial" w:cs="Arial"/>
          <w:color w:val="0000FF"/>
        </w:rPr>
      </w:pPr>
    </w:p>
    <w:p w14:paraId="08896E01" w14:textId="77777777" w:rsidR="00747CB9" w:rsidRPr="00F87879" w:rsidRDefault="00747CB9" w:rsidP="00747CB9">
      <w:pPr>
        <w:jc w:val="both"/>
        <w:rPr>
          <w:rFonts w:ascii="Arial" w:hAnsi="Arial" w:cs="Arial"/>
          <w:color w:val="0000FF"/>
          <w:lang w:val="en-AU"/>
        </w:rPr>
      </w:pPr>
      <w:r w:rsidRPr="00F87879">
        <w:rPr>
          <w:rFonts w:ascii="Arial" w:hAnsi="Arial" w:cs="Arial"/>
          <w:color w:val="0000FF"/>
          <w:lang w:val="en-AU"/>
        </w:rPr>
        <w:t xml:space="preserve">The project consists of </w:t>
      </w:r>
      <w:r w:rsidR="00CD5002" w:rsidRPr="00F87879">
        <w:rPr>
          <w:rFonts w:ascii="Arial" w:hAnsi="Arial" w:cs="Arial"/>
          <w:color w:val="0000FF"/>
          <w:lang w:val="en-AU"/>
        </w:rPr>
        <w:t>rehab works on culvert</w:t>
      </w:r>
      <w:r w:rsidR="0035651F" w:rsidRPr="00F87879">
        <w:rPr>
          <w:rFonts w:ascii="Arial" w:hAnsi="Arial" w:cs="Arial"/>
          <w:color w:val="0000FF"/>
          <w:lang w:val="en-AU"/>
        </w:rPr>
        <w:t xml:space="preserve">s and </w:t>
      </w:r>
      <w:r w:rsidR="00F349FD" w:rsidRPr="00F87879">
        <w:rPr>
          <w:rFonts w:ascii="Arial" w:hAnsi="Arial" w:cs="Arial"/>
          <w:color w:val="0000FF"/>
          <w:lang w:val="en-AU"/>
        </w:rPr>
        <w:t>roadworks including</w:t>
      </w:r>
      <w:r w:rsidR="00CD5002" w:rsidRPr="00F87879">
        <w:rPr>
          <w:rFonts w:ascii="Arial" w:hAnsi="Arial" w:cs="Arial"/>
          <w:color w:val="0000FF"/>
          <w:lang w:val="en-AU"/>
        </w:rPr>
        <w:t>:</w:t>
      </w:r>
    </w:p>
    <w:p w14:paraId="1B4DCB32" w14:textId="77777777" w:rsidR="00747CB9" w:rsidRPr="00F87879" w:rsidRDefault="00747CB9" w:rsidP="00747CB9">
      <w:pPr>
        <w:jc w:val="both"/>
        <w:rPr>
          <w:rFonts w:ascii="Arial" w:hAnsi="Arial" w:cs="Arial"/>
          <w:color w:val="0000FF"/>
          <w:lang w:val="en-AU"/>
        </w:rPr>
      </w:pPr>
    </w:p>
    <w:p w14:paraId="127904CC" w14:textId="77777777" w:rsidR="00F349FD" w:rsidRPr="00F87879" w:rsidRDefault="00F349FD" w:rsidP="00F349F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  <w:lang w:val="en-AU"/>
        </w:rPr>
      </w:pPr>
      <w:r w:rsidRPr="00F87879">
        <w:rPr>
          <w:rFonts w:ascii="Arial" w:hAnsi="Arial" w:cs="Arial"/>
          <w:color w:val="0000FF"/>
          <w:lang w:val="en-AU"/>
        </w:rPr>
        <w:t xml:space="preserve">Excavate and Cast in-situ base slabs </w:t>
      </w:r>
    </w:p>
    <w:p w14:paraId="47B9D276" w14:textId="18B1CD54" w:rsidR="00F349FD" w:rsidRPr="00F87879" w:rsidRDefault="00F349FD" w:rsidP="00F349F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  <w:lang w:val="en-AU"/>
        </w:rPr>
        <w:t xml:space="preserve">Extend culverts with pre-cast units, </w:t>
      </w:r>
    </w:p>
    <w:p w14:paraId="3ECBD63A" w14:textId="77777777" w:rsidR="00747CB9" w:rsidRPr="00F87879" w:rsidRDefault="00F349FD" w:rsidP="00747CB9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  <w:lang w:val="en-AU"/>
        </w:rPr>
      </w:pPr>
      <w:r w:rsidRPr="00F87879">
        <w:rPr>
          <w:rFonts w:ascii="Arial" w:hAnsi="Arial" w:cs="Arial"/>
          <w:color w:val="0000FF"/>
          <w:lang w:val="en-AU"/>
        </w:rPr>
        <w:t>Form up and cast in-situ headwalls and wing walls</w:t>
      </w:r>
    </w:p>
    <w:p w14:paraId="2CE65559" w14:textId="77777777" w:rsidR="00747CB9" w:rsidRPr="00F87879" w:rsidRDefault="009C5109" w:rsidP="00747CB9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  <w:lang w:val="en-GB"/>
        </w:rPr>
        <w:t>Anchor all precast units together</w:t>
      </w:r>
      <w:r w:rsidR="00CD5002" w:rsidRPr="00F87879">
        <w:rPr>
          <w:rFonts w:ascii="Arial" w:hAnsi="Arial" w:cs="Arial"/>
          <w:color w:val="0000FF"/>
          <w:lang w:val="en-GB"/>
        </w:rPr>
        <w:t xml:space="preserve"> also to base slab and existing </w:t>
      </w:r>
      <w:r w:rsidR="00F349FD" w:rsidRPr="00F87879">
        <w:rPr>
          <w:rFonts w:ascii="Arial" w:hAnsi="Arial" w:cs="Arial"/>
          <w:color w:val="0000FF"/>
          <w:lang w:val="en-GB"/>
        </w:rPr>
        <w:t>pre-cast cells</w:t>
      </w:r>
      <w:r w:rsidR="00747CB9" w:rsidRPr="00F87879">
        <w:rPr>
          <w:rFonts w:ascii="Arial" w:hAnsi="Arial" w:cs="Arial"/>
          <w:color w:val="0000FF"/>
          <w:lang w:val="en-GB"/>
        </w:rPr>
        <w:t>.</w:t>
      </w:r>
    </w:p>
    <w:p w14:paraId="1B650EDA" w14:textId="77777777" w:rsidR="00747CB9" w:rsidRPr="00F87879" w:rsidRDefault="00CD5002" w:rsidP="00747CB9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>Concrete aprons with toe wall</w:t>
      </w:r>
    </w:p>
    <w:p w14:paraId="0EF77AAB" w14:textId="77777777" w:rsidR="00747CB9" w:rsidRPr="00F87879" w:rsidRDefault="00CD5002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 xml:space="preserve">Backfill with </w:t>
      </w:r>
      <w:proofErr w:type="spellStart"/>
      <w:r w:rsidRPr="00F87879">
        <w:rPr>
          <w:rFonts w:ascii="Arial" w:hAnsi="Arial" w:cs="Arial"/>
          <w:color w:val="0000FF"/>
        </w:rPr>
        <w:t>westlime</w:t>
      </w:r>
      <w:proofErr w:type="spellEnd"/>
      <w:r w:rsidRPr="00F87879">
        <w:rPr>
          <w:rFonts w:ascii="Arial" w:hAnsi="Arial" w:cs="Arial"/>
          <w:color w:val="0000FF"/>
        </w:rPr>
        <w:t xml:space="preserve"> DGB gravel and compact</w:t>
      </w:r>
    </w:p>
    <w:p w14:paraId="4729B1CF" w14:textId="77777777" w:rsidR="00F349FD" w:rsidRPr="00F87879" w:rsidRDefault="00EE30A4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>Excavate AUL,</w:t>
      </w:r>
      <w:r w:rsidR="008D0D51" w:rsidRPr="00F87879">
        <w:rPr>
          <w:rFonts w:ascii="Arial" w:hAnsi="Arial" w:cs="Arial"/>
          <w:color w:val="0000FF"/>
        </w:rPr>
        <w:t xml:space="preserve"> </w:t>
      </w:r>
      <w:r w:rsidRPr="00F87879">
        <w:rPr>
          <w:rFonts w:ascii="Arial" w:hAnsi="Arial" w:cs="Arial"/>
          <w:color w:val="0000FF"/>
        </w:rPr>
        <w:t>BAR and Shoulders to required depth.</w:t>
      </w:r>
    </w:p>
    <w:p w14:paraId="25973B2D" w14:textId="77777777" w:rsidR="00EE30A4" w:rsidRPr="00F87879" w:rsidRDefault="00EE30A4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>Fill with select layers and compact</w:t>
      </w:r>
      <w:r w:rsidR="008D0D51" w:rsidRPr="00F87879">
        <w:rPr>
          <w:rFonts w:ascii="Arial" w:hAnsi="Arial" w:cs="Arial"/>
          <w:color w:val="0000FF"/>
        </w:rPr>
        <w:t xml:space="preserve"> to achieve required density.</w:t>
      </w:r>
    </w:p>
    <w:p w14:paraId="35C5F32F" w14:textId="77777777" w:rsidR="008D0D51" w:rsidRPr="00F87879" w:rsidRDefault="008D0D51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proofErr w:type="spellStart"/>
      <w:r w:rsidRPr="00F87879">
        <w:rPr>
          <w:rFonts w:ascii="Arial" w:hAnsi="Arial" w:cs="Arial"/>
          <w:color w:val="0000FF"/>
        </w:rPr>
        <w:t>Polvi</w:t>
      </w:r>
      <w:proofErr w:type="spellEnd"/>
      <w:r w:rsidRPr="00F87879">
        <w:rPr>
          <w:rFonts w:ascii="Arial" w:hAnsi="Arial" w:cs="Arial"/>
          <w:color w:val="0000FF"/>
        </w:rPr>
        <w:t xml:space="preserve"> full pavement width to a depth of 150mm to achieve 100mm below FSL.</w:t>
      </w:r>
    </w:p>
    <w:p w14:paraId="060F10A5" w14:textId="77777777" w:rsidR="008D0D51" w:rsidRPr="00F87879" w:rsidRDefault="008D0D51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 xml:space="preserve">Import </w:t>
      </w:r>
      <w:r w:rsidR="00BB3D05" w:rsidRPr="00F87879">
        <w:rPr>
          <w:rFonts w:ascii="Arial" w:hAnsi="Arial" w:cs="Arial"/>
          <w:color w:val="0000FF"/>
        </w:rPr>
        <w:t xml:space="preserve">HD DGB </w:t>
      </w:r>
      <w:proofErr w:type="spellStart"/>
      <w:r w:rsidR="00BB3D05" w:rsidRPr="00F87879">
        <w:rPr>
          <w:rFonts w:ascii="Arial" w:hAnsi="Arial" w:cs="Arial"/>
          <w:color w:val="0000FF"/>
        </w:rPr>
        <w:t>westlime</w:t>
      </w:r>
      <w:proofErr w:type="spellEnd"/>
      <w:r w:rsidR="00BB3D05" w:rsidRPr="00F87879">
        <w:rPr>
          <w:rFonts w:ascii="Arial" w:hAnsi="Arial" w:cs="Arial"/>
          <w:color w:val="0000FF"/>
        </w:rPr>
        <w:t xml:space="preserve"> gravel to achieve a 100mm overlay.</w:t>
      </w:r>
    </w:p>
    <w:p w14:paraId="0AFE30C2" w14:textId="77777777" w:rsidR="00BB3D05" w:rsidRPr="00F87879" w:rsidRDefault="00BB3D05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>Mix and modify to a depth of 175mm below FSL with 1.5% 70/30 slag/lime</w:t>
      </w:r>
    </w:p>
    <w:p w14:paraId="54A13966" w14:textId="77777777" w:rsidR="00BB3D05" w:rsidRPr="00F87879" w:rsidRDefault="00BB3D05" w:rsidP="00CD500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>Trim for 10mm primer seal / 5mm scatter coat</w:t>
      </w:r>
    </w:p>
    <w:p w14:paraId="4823DD5D" w14:textId="77777777" w:rsidR="0098111C" w:rsidRPr="00F87879" w:rsidRDefault="00F349FD" w:rsidP="00D76F53">
      <w:p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 xml:space="preserve"> </w:t>
      </w:r>
    </w:p>
    <w:p w14:paraId="22F0146D" w14:textId="3FAE2284" w:rsidR="008E7401" w:rsidRPr="00F87879" w:rsidRDefault="008E7401" w:rsidP="00D76F53">
      <w:p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 xml:space="preserve">The works are expected to commence on </w:t>
      </w:r>
      <w:r w:rsidR="00114B5F">
        <w:rPr>
          <w:rFonts w:ascii="Arial" w:hAnsi="Arial" w:cs="Arial"/>
          <w:color w:val="0000FF"/>
        </w:rPr>
        <w:t>?????</w:t>
      </w:r>
      <w:r w:rsidRPr="00F87879">
        <w:rPr>
          <w:rFonts w:ascii="Arial" w:hAnsi="Arial" w:cs="Arial"/>
          <w:color w:val="0000FF"/>
        </w:rPr>
        <w:t xml:space="preserve"> and be completed by</w:t>
      </w:r>
      <w:r w:rsidR="00A354B4" w:rsidRPr="00F87879">
        <w:rPr>
          <w:rFonts w:ascii="Arial" w:hAnsi="Arial" w:cs="Arial"/>
          <w:color w:val="0000FF"/>
        </w:rPr>
        <w:t xml:space="preserve"> end </w:t>
      </w:r>
      <w:proofErr w:type="gramStart"/>
      <w:r w:rsidR="00A354B4" w:rsidRPr="00F87879">
        <w:rPr>
          <w:rFonts w:ascii="Arial" w:hAnsi="Arial" w:cs="Arial"/>
          <w:color w:val="0000FF"/>
        </w:rPr>
        <w:t>of</w:t>
      </w:r>
      <w:r w:rsidRPr="00F87879">
        <w:rPr>
          <w:rFonts w:ascii="Arial" w:hAnsi="Arial" w:cs="Arial"/>
          <w:color w:val="0000FF"/>
        </w:rPr>
        <w:t xml:space="preserve"> </w:t>
      </w:r>
      <w:r w:rsidR="00114B5F">
        <w:rPr>
          <w:rFonts w:ascii="Arial" w:hAnsi="Arial" w:cs="Arial"/>
          <w:color w:val="0000FF"/>
        </w:rPr>
        <w:t>?</w:t>
      </w:r>
      <w:proofErr w:type="gramEnd"/>
      <w:r w:rsidR="00114B5F">
        <w:rPr>
          <w:rFonts w:ascii="Arial" w:hAnsi="Arial" w:cs="Arial"/>
          <w:color w:val="0000FF"/>
        </w:rPr>
        <w:t>???</w:t>
      </w:r>
      <w:r w:rsidR="00D76F53" w:rsidRPr="00F87879">
        <w:rPr>
          <w:rFonts w:ascii="Arial" w:hAnsi="Arial" w:cs="Arial"/>
          <w:color w:val="0000FF"/>
        </w:rPr>
        <w:t>.</w:t>
      </w:r>
    </w:p>
    <w:p w14:paraId="6F4C52B1" w14:textId="77777777" w:rsidR="008E7401" w:rsidRDefault="008E7401" w:rsidP="00D76F53">
      <w:pPr>
        <w:jc w:val="both"/>
        <w:rPr>
          <w:rFonts w:ascii="Arial" w:hAnsi="Arial" w:cs="Arial"/>
        </w:rPr>
      </w:pPr>
    </w:p>
    <w:p w14:paraId="5E0D39E0" w14:textId="77777777" w:rsidR="0040237A" w:rsidRDefault="0040237A">
      <w:pPr>
        <w:rPr>
          <w:rFonts w:ascii="Arial" w:hAnsi="Arial" w:cs="Arial"/>
        </w:rPr>
      </w:pPr>
    </w:p>
    <w:p w14:paraId="3C721DAB" w14:textId="77777777" w:rsidR="000F1291" w:rsidRPr="00036D6D" w:rsidRDefault="00D76F53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</w:rPr>
        <w:lastRenderedPageBreak/>
        <w:t>3.</w:t>
      </w:r>
      <w:r>
        <w:rPr>
          <w:rFonts w:ascii="Arial" w:hAnsi="Arial" w:cs="Arial"/>
          <w:b/>
        </w:rPr>
        <w:tab/>
      </w:r>
      <w:r w:rsidR="000F1291" w:rsidRPr="00036D6D">
        <w:rPr>
          <w:rFonts w:ascii="Arial" w:hAnsi="Arial" w:cs="Arial"/>
          <w:b/>
        </w:rPr>
        <w:t>Site Locations</w:t>
      </w:r>
      <w:r w:rsidR="009F0E7F" w:rsidRPr="00036D6D">
        <w:rPr>
          <w:rFonts w:ascii="Arial" w:hAnsi="Arial" w:cs="Arial"/>
          <w:b/>
        </w:rPr>
        <w:t xml:space="preserve"> and Conditions</w:t>
      </w:r>
    </w:p>
    <w:p w14:paraId="00E8F40E" w14:textId="77777777" w:rsidR="00DF494B" w:rsidRDefault="00DF494B" w:rsidP="00DF494B">
      <w:pPr>
        <w:rPr>
          <w:rFonts w:ascii="Arial" w:hAnsi="Arial" w:cs="Arial"/>
        </w:rPr>
      </w:pPr>
    </w:p>
    <w:p w14:paraId="03E762C7" w14:textId="77777777" w:rsidR="00DF494B" w:rsidRPr="00D76F53" w:rsidRDefault="00D76F53" w:rsidP="003F0B38">
      <w:pPr>
        <w:ind w:left="720"/>
        <w:rPr>
          <w:rFonts w:ascii="Arial" w:hAnsi="Arial" w:cs="Arial"/>
          <w:b/>
        </w:rPr>
      </w:pPr>
      <w:r w:rsidRPr="00D76F53">
        <w:rPr>
          <w:rFonts w:ascii="Arial" w:hAnsi="Arial" w:cs="Arial"/>
          <w:b/>
        </w:rPr>
        <w:t xml:space="preserve">3.1 </w:t>
      </w:r>
      <w:r w:rsidR="00B923DD">
        <w:rPr>
          <w:rFonts w:ascii="Arial" w:hAnsi="Arial" w:cs="Arial"/>
          <w:b/>
        </w:rPr>
        <w:tab/>
      </w:r>
      <w:r w:rsidRPr="00D76F53">
        <w:rPr>
          <w:rFonts w:ascii="Arial" w:hAnsi="Arial" w:cs="Arial"/>
          <w:b/>
        </w:rPr>
        <w:t>Location</w:t>
      </w:r>
      <w:r w:rsidR="0040237A" w:rsidRPr="00D76F53">
        <w:rPr>
          <w:rFonts w:ascii="Arial" w:hAnsi="Arial" w:cs="Arial"/>
          <w:b/>
        </w:rPr>
        <w:t xml:space="preserve"> </w:t>
      </w:r>
    </w:p>
    <w:p w14:paraId="5EC52DC8" w14:textId="77777777" w:rsidR="00D76F53" w:rsidRDefault="00D76F53" w:rsidP="003F0B38">
      <w:pPr>
        <w:ind w:left="720"/>
        <w:rPr>
          <w:rFonts w:ascii="Arial" w:hAnsi="Arial" w:cs="Arial"/>
        </w:rPr>
      </w:pPr>
    </w:p>
    <w:p w14:paraId="4D7A2D8D" w14:textId="166EEA90" w:rsidR="007D7859" w:rsidRPr="00F87879" w:rsidRDefault="007D7859" w:rsidP="007D7859">
      <w:pPr>
        <w:ind w:left="720"/>
        <w:jc w:val="both"/>
        <w:rPr>
          <w:rFonts w:ascii="Arial" w:hAnsi="Arial" w:cs="Arial"/>
          <w:color w:val="0000FF"/>
          <w:lang w:val="en-AU"/>
        </w:rPr>
      </w:pPr>
    </w:p>
    <w:p w14:paraId="63325748" w14:textId="77777777" w:rsidR="007D7859" w:rsidRDefault="007D7859" w:rsidP="007D7859">
      <w:pPr>
        <w:ind w:left="720"/>
        <w:jc w:val="both"/>
        <w:rPr>
          <w:rFonts w:ascii="Arial" w:hAnsi="Arial" w:cs="Arial"/>
          <w:lang w:val="en-AU"/>
        </w:rPr>
      </w:pPr>
    </w:p>
    <w:p w14:paraId="1D4B55ED" w14:textId="77777777" w:rsidR="00D76F53" w:rsidRDefault="00D76F53" w:rsidP="00D76F53">
      <w:pPr>
        <w:ind w:left="720"/>
        <w:jc w:val="both"/>
        <w:rPr>
          <w:rFonts w:ascii="Arial" w:hAnsi="Arial" w:cs="Arial"/>
        </w:rPr>
      </w:pPr>
    </w:p>
    <w:p w14:paraId="6E2C26BB" w14:textId="77777777" w:rsidR="0040237A" w:rsidRDefault="0040237A" w:rsidP="003F0B38">
      <w:pPr>
        <w:ind w:left="720"/>
        <w:rPr>
          <w:rFonts w:ascii="Arial" w:hAnsi="Arial" w:cs="Arial"/>
        </w:rPr>
      </w:pPr>
    </w:p>
    <w:p w14:paraId="2ED6D8A2" w14:textId="77777777" w:rsidR="0070047D" w:rsidRPr="00B923DD" w:rsidRDefault="0070047D" w:rsidP="003F0B38">
      <w:pPr>
        <w:ind w:left="720"/>
        <w:rPr>
          <w:rFonts w:ascii="Arial" w:hAnsi="Arial" w:cs="Arial"/>
          <w:b/>
        </w:rPr>
      </w:pPr>
      <w:r w:rsidRPr="00B923DD">
        <w:rPr>
          <w:rFonts w:ascii="Arial" w:hAnsi="Arial" w:cs="Arial"/>
          <w:b/>
        </w:rPr>
        <w:t xml:space="preserve">3.2 </w:t>
      </w:r>
      <w:r w:rsidR="00B923DD">
        <w:rPr>
          <w:rFonts w:ascii="Arial" w:hAnsi="Arial" w:cs="Arial"/>
          <w:b/>
        </w:rPr>
        <w:tab/>
      </w:r>
      <w:r w:rsidRPr="00B923DD">
        <w:rPr>
          <w:rFonts w:ascii="Arial" w:hAnsi="Arial" w:cs="Arial"/>
          <w:b/>
        </w:rPr>
        <w:t>Conditions</w:t>
      </w:r>
      <w:r w:rsidR="003F0B38" w:rsidRPr="00B923DD">
        <w:rPr>
          <w:rFonts w:ascii="Arial" w:hAnsi="Arial" w:cs="Arial"/>
          <w:b/>
        </w:rPr>
        <w:t xml:space="preserve"> Affecting Contingency Planning</w:t>
      </w:r>
    </w:p>
    <w:p w14:paraId="03418CB5" w14:textId="77777777" w:rsidR="0070047D" w:rsidRDefault="0070047D" w:rsidP="003F0B38">
      <w:pPr>
        <w:ind w:left="720"/>
        <w:rPr>
          <w:rFonts w:ascii="Arial" w:hAnsi="Arial" w:cs="Arial"/>
        </w:rPr>
      </w:pPr>
    </w:p>
    <w:p w14:paraId="37439716" w14:textId="38294A2A" w:rsidR="008E7401" w:rsidRPr="00F87879" w:rsidRDefault="008E7401" w:rsidP="003F0B38">
      <w:pPr>
        <w:ind w:left="720"/>
        <w:rPr>
          <w:rFonts w:ascii="Arial" w:hAnsi="Arial" w:cs="Arial"/>
          <w:color w:val="0000FF"/>
        </w:rPr>
      </w:pPr>
    </w:p>
    <w:p w14:paraId="3707E555" w14:textId="77777777" w:rsidR="00050C98" w:rsidRPr="00036D6D" w:rsidRDefault="00050C98">
      <w:pPr>
        <w:rPr>
          <w:rFonts w:ascii="Arial" w:hAnsi="Arial" w:cs="Arial"/>
        </w:rPr>
      </w:pPr>
    </w:p>
    <w:p w14:paraId="44F5CC83" w14:textId="77777777" w:rsidR="00366E75" w:rsidRPr="00036D6D" w:rsidRDefault="00036D6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4</w:t>
      </w:r>
      <w:r w:rsidR="00B923DD">
        <w:rPr>
          <w:rFonts w:ascii="Arial" w:hAnsi="Arial" w:cs="Arial"/>
          <w:b/>
        </w:rPr>
        <w:t>.</w:t>
      </w:r>
      <w:r w:rsidR="00B923DD">
        <w:rPr>
          <w:rFonts w:ascii="Arial" w:hAnsi="Arial" w:cs="Arial"/>
          <w:b/>
        </w:rPr>
        <w:tab/>
      </w:r>
      <w:r w:rsidR="003F0B38">
        <w:rPr>
          <w:rFonts w:ascii="Arial" w:hAnsi="Arial" w:cs="Arial"/>
          <w:b/>
        </w:rPr>
        <w:t>Weather Patterns in the W</w:t>
      </w:r>
      <w:r w:rsidR="00366E75" w:rsidRPr="00036D6D">
        <w:rPr>
          <w:rFonts w:ascii="Arial" w:hAnsi="Arial" w:cs="Arial"/>
          <w:b/>
        </w:rPr>
        <w:t xml:space="preserve">orks </w:t>
      </w:r>
      <w:r w:rsidR="003F0B38">
        <w:rPr>
          <w:rFonts w:ascii="Arial" w:hAnsi="Arial" w:cs="Arial"/>
          <w:b/>
        </w:rPr>
        <w:t>A</w:t>
      </w:r>
      <w:r w:rsidR="00366E75" w:rsidRPr="00036D6D">
        <w:rPr>
          <w:rFonts w:ascii="Arial" w:hAnsi="Arial" w:cs="Arial"/>
          <w:b/>
        </w:rPr>
        <w:t>rea</w:t>
      </w:r>
    </w:p>
    <w:p w14:paraId="24B3A73E" w14:textId="77777777" w:rsidR="00366E75" w:rsidRPr="00036D6D" w:rsidRDefault="00366E75">
      <w:pPr>
        <w:rPr>
          <w:rFonts w:ascii="Arial" w:hAnsi="Arial" w:cs="Arial"/>
          <w:b/>
        </w:rPr>
      </w:pPr>
    </w:p>
    <w:p w14:paraId="1B23AD59" w14:textId="7708AA7C" w:rsidR="00B923DD" w:rsidRPr="00847AA9" w:rsidRDefault="00540D0F" w:rsidP="00847AA9">
      <w:pPr>
        <w:jc w:val="both"/>
        <w:rPr>
          <w:rFonts w:ascii="Arial" w:hAnsi="Arial" w:cs="Arial"/>
        </w:rPr>
      </w:pPr>
      <w:r w:rsidRPr="00847AA9">
        <w:rPr>
          <w:rFonts w:ascii="Arial" w:hAnsi="Arial" w:cs="Arial"/>
        </w:rPr>
        <w:t xml:space="preserve">The climate in the </w:t>
      </w:r>
      <w:r w:rsidR="00114B5F">
        <w:rPr>
          <w:rFonts w:ascii="Arial" w:hAnsi="Arial" w:cs="Arial"/>
        </w:rPr>
        <w:t>Singleton</w:t>
      </w:r>
      <w:r w:rsidR="00B923DD" w:rsidRPr="00847AA9">
        <w:rPr>
          <w:rFonts w:ascii="Arial" w:hAnsi="Arial" w:cs="Arial"/>
        </w:rPr>
        <w:t xml:space="preserve"> </w:t>
      </w:r>
      <w:r w:rsidR="003F0B38" w:rsidRPr="00847AA9">
        <w:rPr>
          <w:rFonts w:ascii="Arial" w:hAnsi="Arial" w:cs="Arial"/>
        </w:rPr>
        <w:t xml:space="preserve">Council </w:t>
      </w:r>
      <w:r w:rsidR="00B923DD" w:rsidRPr="00847AA9">
        <w:rPr>
          <w:rFonts w:ascii="Arial" w:hAnsi="Arial" w:cs="Arial"/>
        </w:rPr>
        <w:t>a</w:t>
      </w:r>
      <w:r w:rsidR="003F0B38" w:rsidRPr="00847AA9">
        <w:rPr>
          <w:rFonts w:ascii="Arial" w:hAnsi="Arial" w:cs="Arial"/>
        </w:rPr>
        <w:t>rea</w:t>
      </w:r>
      <w:r w:rsidRPr="00847AA9">
        <w:rPr>
          <w:rFonts w:ascii="Arial" w:hAnsi="Arial" w:cs="Arial"/>
        </w:rPr>
        <w:t xml:space="preserve"> is generally</w:t>
      </w:r>
      <w:r w:rsidR="003F0B38" w:rsidRPr="00847AA9">
        <w:rPr>
          <w:rFonts w:ascii="Arial" w:hAnsi="Arial" w:cs="Arial"/>
        </w:rPr>
        <w:t xml:space="preserve"> </w:t>
      </w:r>
      <w:r w:rsidRPr="00847AA9">
        <w:rPr>
          <w:rFonts w:ascii="Arial" w:hAnsi="Arial" w:cs="Arial"/>
        </w:rPr>
        <w:t xml:space="preserve">hot and dry in summer and </w:t>
      </w:r>
      <w:r w:rsidR="00B923DD" w:rsidRPr="00847AA9">
        <w:rPr>
          <w:rFonts w:ascii="Arial" w:hAnsi="Arial" w:cs="Arial"/>
        </w:rPr>
        <w:t>cool</w:t>
      </w:r>
      <w:r w:rsidR="0098111C">
        <w:rPr>
          <w:rFonts w:ascii="Arial" w:hAnsi="Arial" w:cs="Arial"/>
        </w:rPr>
        <w:t xml:space="preserve"> and wet</w:t>
      </w:r>
      <w:r w:rsidR="00B923DD" w:rsidRPr="00847AA9">
        <w:rPr>
          <w:rFonts w:ascii="Arial" w:hAnsi="Arial" w:cs="Arial"/>
        </w:rPr>
        <w:t xml:space="preserve"> in winter.</w:t>
      </w:r>
    </w:p>
    <w:p w14:paraId="42BDEF2C" w14:textId="77777777" w:rsidR="00B923DD" w:rsidRPr="00847AA9" w:rsidRDefault="00B923DD" w:rsidP="00847AA9">
      <w:pPr>
        <w:jc w:val="both"/>
        <w:rPr>
          <w:rFonts w:ascii="Arial" w:hAnsi="Arial" w:cs="Arial"/>
        </w:rPr>
      </w:pPr>
    </w:p>
    <w:p w14:paraId="0B8D3B89" w14:textId="77777777" w:rsidR="00847AA9" w:rsidRPr="00F87879" w:rsidRDefault="00540D0F" w:rsidP="00847AA9">
      <w:p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 xml:space="preserve">The work is to be carried out in </w:t>
      </w:r>
      <w:r w:rsidR="007D7859" w:rsidRPr="00F87879">
        <w:rPr>
          <w:rFonts w:ascii="Arial" w:hAnsi="Arial" w:cs="Arial"/>
          <w:color w:val="0000FF"/>
        </w:rPr>
        <w:t xml:space="preserve">the </w:t>
      </w:r>
      <w:r w:rsidR="00A354B4" w:rsidRPr="00F87879">
        <w:rPr>
          <w:rFonts w:ascii="Arial" w:hAnsi="Arial" w:cs="Arial"/>
          <w:color w:val="0000FF"/>
        </w:rPr>
        <w:t>Autumn to Winter</w:t>
      </w:r>
      <w:r w:rsidR="007D7859" w:rsidRPr="00F87879">
        <w:rPr>
          <w:rFonts w:ascii="Arial" w:hAnsi="Arial" w:cs="Arial"/>
          <w:color w:val="0000FF"/>
        </w:rPr>
        <w:t xml:space="preserve"> months</w:t>
      </w:r>
      <w:r w:rsidRPr="00F87879">
        <w:rPr>
          <w:rFonts w:ascii="Arial" w:hAnsi="Arial" w:cs="Arial"/>
          <w:color w:val="0000FF"/>
        </w:rPr>
        <w:t>.</w:t>
      </w:r>
      <w:r w:rsidR="00366E75" w:rsidRPr="00F87879">
        <w:rPr>
          <w:rFonts w:ascii="Arial" w:hAnsi="Arial" w:cs="Arial"/>
          <w:color w:val="0000FF"/>
        </w:rPr>
        <w:t xml:space="preserve"> </w:t>
      </w:r>
      <w:r w:rsidRPr="00F87879">
        <w:rPr>
          <w:rFonts w:ascii="Arial" w:hAnsi="Arial" w:cs="Arial"/>
          <w:color w:val="0000FF"/>
        </w:rPr>
        <w:t xml:space="preserve">The </w:t>
      </w:r>
      <w:r w:rsidR="00881CA8" w:rsidRPr="00F87879">
        <w:rPr>
          <w:rFonts w:ascii="Arial" w:hAnsi="Arial" w:cs="Arial"/>
          <w:color w:val="0000FF"/>
        </w:rPr>
        <w:t xml:space="preserve">mean rainfall </w:t>
      </w:r>
      <w:r w:rsidR="00B923DD" w:rsidRPr="00F87879">
        <w:rPr>
          <w:rFonts w:ascii="Arial" w:hAnsi="Arial" w:cs="Arial"/>
          <w:color w:val="0000FF"/>
        </w:rPr>
        <w:t>for this period</w:t>
      </w:r>
      <w:r w:rsidR="00A7621E" w:rsidRPr="00F87879">
        <w:rPr>
          <w:rFonts w:ascii="Arial" w:hAnsi="Arial" w:cs="Arial"/>
          <w:color w:val="0000FF"/>
        </w:rPr>
        <w:t xml:space="preserve"> is </w:t>
      </w:r>
      <w:r w:rsidR="00E22111" w:rsidRPr="00F87879">
        <w:rPr>
          <w:rFonts w:ascii="Arial" w:hAnsi="Arial" w:cs="Arial"/>
          <w:color w:val="0000FF"/>
        </w:rPr>
        <w:t>40</w:t>
      </w:r>
      <w:r w:rsidR="00881CA8" w:rsidRPr="00F87879">
        <w:rPr>
          <w:rFonts w:ascii="Arial" w:hAnsi="Arial" w:cs="Arial"/>
          <w:color w:val="0000FF"/>
        </w:rPr>
        <w:t xml:space="preserve"> </w:t>
      </w:r>
      <w:r w:rsidR="00A7621E" w:rsidRPr="00F87879">
        <w:rPr>
          <w:rFonts w:ascii="Arial" w:hAnsi="Arial" w:cs="Arial"/>
          <w:color w:val="0000FF"/>
        </w:rPr>
        <w:t xml:space="preserve">mm </w:t>
      </w:r>
      <w:r w:rsidR="00847AA9" w:rsidRPr="00F87879">
        <w:rPr>
          <w:rFonts w:ascii="Arial" w:hAnsi="Arial" w:cs="Arial"/>
          <w:color w:val="0000FF"/>
        </w:rPr>
        <w:t xml:space="preserve">per month </w:t>
      </w:r>
      <w:r w:rsidR="00A7621E" w:rsidRPr="00F87879">
        <w:rPr>
          <w:rFonts w:ascii="Arial" w:hAnsi="Arial" w:cs="Arial"/>
          <w:color w:val="0000FF"/>
        </w:rPr>
        <w:t xml:space="preserve">with a mean of </w:t>
      </w:r>
      <w:r w:rsidR="00EF5BD4" w:rsidRPr="00F87879">
        <w:rPr>
          <w:rFonts w:ascii="Arial" w:hAnsi="Arial" w:cs="Arial"/>
          <w:color w:val="0000FF"/>
        </w:rPr>
        <w:t>4</w:t>
      </w:r>
      <w:r w:rsidR="00A7621E" w:rsidRPr="00F87879">
        <w:rPr>
          <w:rFonts w:ascii="Arial" w:hAnsi="Arial" w:cs="Arial"/>
          <w:color w:val="0000FF"/>
        </w:rPr>
        <w:t xml:space="preserve"> days rain </w:t>
      </w:r>
      <w:r w:rsidR="00847AA9" w:rsidRPr="00F87879">
        <w:rPr>
          <w:rFonts w:ascii="Arial" w:hAnsi="Arial" w:cs="Arial"/>
          <w:color w:val="0000FF"/>
        </w:rPr>
        <w:t xml:space="preserve">per </w:t>
      </w:r>
      <w:r w:rsidR="00A7621E" w:rsidRPr="00F87879">
        <w:rPr>
          <w:rFonts w:ascii="Arial" w:hAnsi="Arial" w:cs="Arial"/>
          <w:color w:val="0000FF"/>
        </w:rPr>
        <w:t>month.</w:t>
      </w:r>
    </w:p>
    <w:p w14:paraId="4431B45C" w14:textId="77777777" w:rsidR="00847AA9" w:rsidRPr="00F87879" w:rsidRDefault="00847AA9" w:rsidP="00847AA9">
      <w:pPr>
        <w:jc w:val="both"/>
        <w:rPr>
          <w:rFonts w:ascii="Arial" w:hAnsi="Arial" w:cs="Arial"/>
          <w:color w:val="0000FF"/>
        </w:rPr>
      </w:pPr>
    </w:p>
    <w:p w14:paraId="41E1131A" w14:textId="77777777" w:rsidR="00A7621E" w:rsidRPr="00F87879" w:rsidRDefault="00E22111" w:rsidP="00847AA9">
      <w:pPr>
        <w:jc w:val="both"/>
        <w:rPr>
          <w:rFonts w:ascii="Arial" w:hAnsi="Arial" w:cs="Arial"/>
          <w:color w:val="0000FF"/>
        </w:rPr>
      </w:pPr>
      <w:r w:rsidRPr="00F87879">
        <w:rPr>
          <w:rFonts w:ascii="Arial" w:hAnsi="Arial" w:cs="Arial"/>
          <w:color w:val="0000FF"/>
        </w:rPr>
        <w:t xml:space="preserve">In </w:t>
      </w:r>
      <w:r w:rsidR="003E1101" w:rsidRPr="00F87879">
        <w:rPr>
          <w:rFonts w:ascii="Arial" w:hAnsi="Arial" w:cs="Arial"/>
          <w:color w:val="0000FF"/>
        </w:rPr>
        <w:t>winter</w:t>
      </w:r>
      <w:r w:rsidRPr="00F87879">
        <w:rPr>
          <w:rFonts w:ascii="Arial" w:hAnsi="Arial" w:cs="Arial"/>
          <w:color w:val="0000FF"/>
        </w:rPr>
        <w:t xml:space="preserve">, </w:t>
      </w:r>
      <w:r w:rsidR="003E1101" w:rsidRPr="00F87879">
        <w:rPr>
          <w:rFonts w:ascii="Arial" w:hAnsi="Arial" w:cs="Arial"/>
          <w:color w:val="0000FF"/>
        </w:rPr>
        <w:t>settling rain</w:t>
      </w:r>
      <w:r w:rsidR="00A7621E" w:rsidRPr="00F87879">
        <w:rPr>
          <w:rFonts w:ascii="Arial" w:hAnsi="Arial" w:cs="Arial"/>
          <w:color w:val="0000FF"/>
        </w:rPr>
        <w:t xml:space="preserve"> </w:t>
      </w:r>
      <w:r w:rsidR="003E1101" w:rsidRPr="00F87879">
        <w:rPr>
          <w:rFonts w:ascii="Arial" w:hAnsi="Arial" w:cs="Arial"/>
          <w:color w:val="0000FF"/>
        </w:rPr>
        <w:t>is</w:t>
      </w:r>
      <w:r w:rsidR="00A7621E" w:rsidRPr="00F87879">
        <w:rPr>
          <w:rFonts w:ascii="Arial" w:hAnsi="Arial" w:cs="Arial"/>
          <w:color w:val="0000FF"/>
        </w:rPr>
        <w:t xml:space="preserve"> </w:t>
      </w:r>
      <w:r w:rsidR="00875C57" w:rsidRPr="00F87879">
        <w:rPr>
          <w:rFonts w:ascii="Arial" w:hAnsi="Arial" w:cs="Arial"/>
          <w:color w:val="0000FF"/>
        </w:rPr>
        <w:t xml:space="preserve">likely </w:t>
      </w:r>
      <w:r w:rsidR="00A7621E" w:rsidRPr="00F87879">
        <w:rPr>
          <w:rFonts w:ascii="Arial" w:hAnsi="Arial" w:cs="Arial"/>
          <w:color w:val="0000FF"/>
        </w:rPr>
        <w:t xml:space="preserve">which can produce </w:t>
      </w:r>
      <w:r w:rsidR="003E1101" w:rsidRPr="00F87879">
        <w:rPr>
          <w:rFonts w:ascii="Arial" w:hAnsi="Arial" w:cs="Arial"/>
          <w:color w:val="0000FF"/>
        </w:rPr>
        <w:t>lengthy</w:t>
      </w:r>
      <w:r w:rsidR="00875C57" w:rsidRPr="00F87879">
        <w:rPr>
          <w:rFonts w:ascii="Arial" w:hAnsi="Arial" w:cs="Arial"/>
          <w:color w:val="0000FF"/>
        </w:rPr>
        <w:t>, but heavy</w:t>
      </w:r>
      <w:r w:rsidR="00A7621E" w:rsidRPr="00F87879">
        <w:rPr>
          <w:rFonts w:ascii="Arial" w:hAnsi="Arial" w:cs="Arial"/>
          <w:color w:val="0000FF"/>
        </w:rPr>
        <w:t xml:space="preserve"> showers, wind and even hail.</w:t>
      </w:r>
      <w:r w:rsidR="00B923DD" w:rsidRPr="00F87879">
        <w:rPr>
          <w:rFonts w:ascii="Arial" w:hAnsi="Arial" w:cs="Arial"/>
          <w:color w:val="0000FF"/>
        </w:rPr>
        <w:t xml:space="preserve"> </w:t>
      </w:r>
    </w:p>
    <w:p w14:paraId="72A69293" w14:textId="77777777" w:rsidR="00E22111" w:rsidRDefault="00E22111" w:rsidP="00847AA9">
      <w:pPr>
        <w:jc w:val="both"/>
        <w:rPr>
          <w:rFonts w:ascii="Arial" w:hAnsi="Arial" w:cs="Arial"/>
        </w:rPr>
      </w:pPr>
    </w:p>
    <w:p w14:paraId="7B521233" w14:textId="77777777" w:rsidR="00B0442B" w:rsidRDefault="00B0442B" w:rsidP="00B0442B">
      <w:pPr>
        <w:rPr>
          <w:rFonts w:ascii="Arial" w:hAnsi="Arial" w:cs="Arial"/>
          <w:b/>
        </w:rPr>
      </w:pPr>
    </w:p>
    <w:p w14:paraId="16913806" w14:textId="77777777" w:rsidR="00B0442B" w:rsidRPr="00036D6D" w:rsidRDefault="00B0442B" w:rsidP="00B0442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5</w:t>
      </w:r>
      <w:r w:rsidR="00847AA9">
        <w:rPr>
          <w:rFonts w:ascii="Arial" w:hAnsi="Arial" w:cs="Arial"/>
          <w:b/>
        </w:rPr>
        <w:t>.</w:t>
      </w:r>
      <w:r w:rsidR="00847AA9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A334DC">
        <w:rPr>
          <w:rFonts w:ascii="Arial" w:hAnsi="Arial" w:cs="Arial"/>
          <w:b/>
        </w:rPr>
        <w:t>Monitoring Weather Condition</w:t>
      </w:r>
      <w:r>
        <w:rPr>
          <w:rFonts w:ascii="Arial" w:hAnsi="Arial" w:cs="Arial"/>
          <w:b/>
        </w:rPr>
        <w:t>s</w:t>
      </w:r>
    </w:p>
    <w:p w14:paraId="5C1EFDA4" w14:textId="77777777" w:rsidR="00B0442B" w:rsidRPr="00036D6D" w:rsidRDefault="00B0442B" w:rsidP="00B0442B">
      <w:pPr>
        <w:rPr>
          <w:rFonts w:ascii="Arial" w:hAnsi="Arial" w:cs="Arial"/>
          <w:b/>
        </w:rPr>
      </w:pPr>
    </w:p>
    <w:p w14:paraId="2BF57703" w14:textId="708B00A3" w:rsidR="00B0442B" w:rsidRPr="00036D6D" w:rsidRDefault="00B0442B" w:rsidP="00F32793">
      <w:pPr>
        <w:jc w:val="both"/>
        <w:rPr>
          <w:rFonts w:ascii="Arial" w:hAnsi="Arial" w:cs="Arial"/>
        </w:rPr>
      </w:pPr>
      <w:r w:rsidRPr="00036D6D">
        <w:rPr>
          <w:rFonts w:ascii="Arial" w:hAnsi="Arial" w:cs="Arial"/>
        </w:rPr>
        <w:t>Forecasts will be obtained from the Bureau of Meteorology web site</w:t>
      </w:r>
      <w:r>
        <w:rPr>
          <w:rFonts w:ascii="Arial" w:hAnsi="Arial" w:cs="Arial"/>
        </w:rPr>
        <w:t xml:space="preserve"> both leading up to and during the course of the works. </w:t>
      </w:r>
      <w:hyperlink r:id="rId10" w:history="1">
        <w:r w:rsidRPr="001D6873">
          <w:rPr>
            <w:rStyle w:val="Hyperlink"/>
            <w:rFonts w:ascii="Arial" w:hAnsi="Arial" w:cs="Arial"/>
          </w:rPr>
          <w:t>www.bom.gov.au</w:t>
        </w:r>
      </w:hyperlink>
      <w:r>
        <w:rPr>
          <w:rFonts w:ascii="Arial" w:hAnsi="Arial" w:cs="Arial"/>
        </w:rPr>
        <w:t xml:space="preserve"> </w:t>
      </w:r>
    </w:p>
    <w:p w14:paraId="02E3804A" w14:textId="77777777" w:rsidR="00B0442B" w:rsidRPr="00036D6D" w:rsidRDefault="00B0442B" w:rsidP="00F32793">
      <w:pPr>
        <w:jc w:val="both"/>
        <w:rPr>
          <w:rFonts w:ascii="Arial" w:hAnsi="Arial" w:cs="Arial"/>
        </w:rPr>
      </w:pPr>
    </w:p>
    <w:p w14:paraId="6CBD5452" w14:textId="77777777" w:rsidR="008E7401" w:rsidRDefault="00B0442B" w:rsidP="00E22111">
      <w:pPr>
        <w:jc w:val="both"/>
        <w:rPr>
          <w:rFonts w:ascii="Arial" w:hAnsi="Arial" w:cs="Arial"/>
        </w:rPr>
      </w:pPr>
      <w:r w:rsidRPr="00036D6D">
        <w:rPr>
          <w:rFonts w:ascii="Arial" w:hAnsi="Arial" w:cs="Arial"/>
        </w:rPr>
        <w:t xml:space="preserve">As well as checking the forecast weather a constant check will be placed on actual weather conditions and an assessment made using local weather knowledge and forecast conditions to determine and risk to </w:t>
      </w:r>
      <w:r>
        <w:rPr>
          <w:rFonts w:ascii="Arial" w:hAnsi="Arial" w:cs="Arial"/>
        </w:rPr>
        <w:t xml:space="preserve">the </w:t>
      </w:r>
      <w:r w:rsidRPr="00036D6D">
        <w:rPr>
          <w:rFonts w:ascii="Arial" w:hAnsi="Arial" w:cs="Arial"/>
        </w:rPr>
        <w:t>works.</w:t>
      </w:r>
    </w:p>
    <w:p w14:paraId="3658CBE6" w14:textId="77777777" w:rsidR="00E22111" w:rsidRDefault="00E22111" w:rsidP="00E22111">
      <w:pPr>
        <w:jc w:val="both"/>
        <w:rPr>
          <w:rFonts w:ascii="Arial" w:hAnsi="Arial" w:cs="Arial"/>
        </w:rPr>
      </w:pPr>
    </w:p>
    <w:p w14:paraId="0792F593" w14:textId="77777777" w:rsidR="00E22111" w:rsidRDefault="00E22111" w:rsidP="00E22111">
      <w:pPr>
        <w:jc w:val="both"/>
        <w:rPr>
          <w:rFonts w:ascii="Arial" w:hAnsi="Arial" w:cs="Arial"/>
          <w:b/>
        </w:rPr>
      </w:pPr>
    </w:p>
    <w:p w14:paraId="2BE3B2AA" w14:textId="77777777" w:rsidR="00A7621E" w:rsidRPr="00036D6D" w:rsidRDefault="00B0442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="00847AA9">
        <w:rPr>
          <w:rFonts w:ascii="Arial" w:hAnsi="Arial" w:cs="Arial"/>
          <w:b/>
        </w:rPr>
        <w:t>.</w:t>
      </w:r>
      <w:r w:rsidR="00847AA9">
        <w:rPr>
          <w:rFonts w:ascii="Arial" w:hAnsi="Arial" w:cs="Arial"/>
          <w:b/>
        </w:rPr>
        <w:tab/>
      </w:r>
      <w:r w:rsidR="00036D6D">
        <w:rPr>
          <w:rFonts w:ascii="Arial" w:hAnsi="Arial" w:cs="Arial"/>
          <w:b/>
        </w:rPr>
        <w:t xml:space="preserve"> </w:t>
      </w:r>
      <w:r w:rsidR="00A7621E" w:rsidRPr="00036D6D">
        <w:rPr>
          <w:rFonts w:ascii="Arial" w:hAnsi="Arial" w:cs="Arial"/>
          <w:b/>
        </w:rPr>
        <w:t>Resources and Contractors on site.</w:t>
      </w:r>
    </w:p>
    <w:p w14:paraId="5949E851" w14:textId="77777777" w:rsidR="005D39E9" w:rsidRDefault="005D39E9" w:rsidP="005D39E9">
      <w:pPr>
        <w:ind w:left="720"/>
        <w:rPr>
          <w:rFonts w:ascii="Arial" w:hAnsi="Arial" w:cs="Arial"/>
          <w:b/>
        </w:rPr>
      </w:pPr>
    </w:p>
    <w:p w14:paraId="03624CFD" w14:textId="77777777" w:rsidR="005D39E9" w:rsidRPr="00847AA9" w:rsidRDefault="00847AA9" w:rsidP="005D39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5D39E9" w:rsidRPr="00847AA9">
        <w:rPr>
          <w:rFonts w:ascii="Arial" w:hAnsi="Arial" w:cs="Arial"/>
          <w:b/>
        </w:rPr>
        <w:t xml:space="preserve">6.1 </w:t>
      </w:r>
      <w:r>
        <w:rPr>
          <w:rFonts w:ascii="Arial" w:hAnsi="Arial" w:cs="Arial"/>
          <w:b/>
        </w:rPr>
        <w:tab/>
      </w:r>
      <w:r w:rsidR="005D39E9" w:rsidRPr="00847AA9">
        <w:rPr>
          <w:rFonts w:ascii="Arial" w:hAnsi="Arial" w:cs="Arial"/>
          <w:b/>
        </w:rPr>
        <w:t>Basic list of planned resources</w:t>
      </w:r>
    </w:p>
    <w:p w14:paraId="6D30260D" w14:textId="77777777" w:rsidR="005D39E9" w:rsidRDefault="005D39E9">
      <w:pPr>
        <w:rPr>
          <w:rFonts w:ascii="Arial" w:hAnsi="Arial" w:cs="Arial"/>
        </w:rPr>
      </w:pPr>
    </w:p>
    <w:tbl>
      <w:tblPr>
        <w:tblStyle w:val="TableGrid"/>
        <w:tblW w:w="0" w:type="auto"/>
        <w:tblInd w:w="948" w:type="dxa"/>
        <w:tblLook w:val="00A0" w:firstRow="1" w:lastRow="0" w:firstColumn="1" w:lastColumn="0" w:noHBand="0" w:noVBand="0"/>
      </w:tblPr>
      <w:tblGrid>
        <w:gridCol w:w="3483"/>
        <w:gridCol w:w="3357"/>
      </w:tblGrid>
      <w:tr w:rsidR="005D39E9" w14:paraId="74FC0EC0" w14:textId="77777777" w:rsidTr="005D39E9">
        <w:tc>
          <w:tcPr>
            <w:tcW w:w="3483" w:type="dxa"/>
          </w:tcPr>
          <w:p w14:paraId="6B30BE00" w14:textId="77777777" w:rsidR="005D39E9" w:rsidRPr="00F87879" w:rsidRDefault="00E22111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Site Office &amp; Portable Toilets</w:t>
            </w:r>
          </w:p>
          <w:p w14:paraId="47F5FAD0" w14:textId="77777777" w:rsidR="005D39E9" w:rsidRPr="00F87879" w:rsidRDefault="005D39E9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Traffic Lights</w:t>
            </w:r>
          </w:p>
          <w:p w14:paraId="42A3DE4C" w14:textId="77777777" w:rsidR="005D39E9" w:rsidRPr="00F87879" w:rsidRDefault="005D39E9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  <w:lang w:val="en-AU"/>
              </w:rPr>
              <w:t>Backhoe</w:t>
            </w:r>
          </w:p>
          <w:p w14:paraId="2393D032" w14:textId="77777777" w:rsidR="005D39E9" w:rsidRPr="00F87879" w:rsidRDefault="005D39E9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3357" w:type="dxa"/>
          </w:tcPr>
          <w:p w14:paraId="78A6C5AF" w14:textId="77777777" w:rsidR="005D39E9" w:rsidRPr="00F87879" w:rsidRDefault="00847AA9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Utility</w:t>
            </w:r>
            <w:r w:rsidR="00E22111" w:rsidRPr="00F87879">
              <w:rPr>
                <w:rFonts w:ascii="Arial" w:hAnsi="Arial" w:cs="Arial"/>
                <w:color w:val="0000FF"/>
              </w:rPr>
              <w:t xml:space="preserve"> </w:t>
            </w:r>
          </w:p>
          <w:p w14:paraId="30FABB45" w14:textId="77777777" w:rsidR="003E1101" w:rsidRPr="00F87879" w:rsidRDefault="003E1101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Work Truck / Concrete</w:t>
            </w:r>
          </w:p>
          <w:p w14:paraId="1DEF00BD" w14:textId="77777777" w:rsidR="005D39E9" w:rsidRPr="00F87879" w:rsidRDefault="00847AA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Variable Message Boards</w:t>
            </w:r>
            <w:r w:rsidR="00E22111" w:rsidRPr="00F87879">
              <w:rPr>
                <w:rFonts w:ascii="Arial" w:hAnsi="Arial" w:cs="Arial"/>
                <w:color w:val="0000FF"/>
              </w:rPr>
              <w:t xml:space="preserve"> x 2</w:t>
            </w:r>
          </w:p>
        </w:tc>
      </w:tr>
    </w:tbl>
    <w:p w14:paraId="04CECF85" w14:textId="77777777" w:rsidR="005D39E9" w:rsidRDefault="005D39E9">
      <w:pPr>
        <w:rPr>
          <w:rFonts w:ascii="Arial" w:hAnsi="Arial" w:cs="Arial"/>
        </w:rPr>
      </w:pPr>
    </w:p>
    <w:p w14:paraId="0CFBC6DC" w14:textId="77777777" w:rsidR="00E60381" w:rsidRDefault="00E60381">
      <w:pPr>
        <w:rPr>
          <w:rFonts w:ascii="Arial" w:hAnsi="Arial" w:cs="Arial"/>
        </w:rPr>
      </w:pPr>
    </w:p>
    <w:p w14:paraId="32089979" w14:textId="77777777" w:rsidR="00E60381" w:rsidRPr="00847AA9" w:rsidRDefault="00847AA9" w:rsidP="005D39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B0442B" w:rsidRPr="00847AA9">
        <w:rPr>
          <w:rFonts w:ascii="Arial" w:hAnsi="Arial" w:cs="Arial"/>
          <w:b/>
        </w:rPr>
        <w:t>6</w:t>
      </w:r>
      <w:r w:rsidR="00E60381" w:rsidRPr="00847AA9">
        <w:rPr>
          <w:rFonts w:ascii="Arial" w:hAnsi="Arial" w:cs="Arial"/>
          <w:b/>
        </w:rPr>
        <w:t>.</w:t>
      </w:r>
      <w:r w:rsidR="005D39E9" w:rsidRPr="00847AA9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ab/>
      </w:r>
      <w:r w:rsidR="00E60381" w:rsidRPr="00847AA9">
        <w:rPr>
          <w:rFonts w:ascii="Arial" w:hAnsi="Arial" w:cs="Arial"/>
          <w:b/>
        </w:rPr>
        <w:t>Resource</w:t>
      </w:r>
      <w:r w:rsidR="005D39E9" w:rsidRPr="00847AA9">
        <w:rPr>
          <w:rFonts w:ascii="Arial" w:hAnsi="Arial" w:cs="Arial"/>
          <w:b/>
        </w:rPr>
        <w:t xml:space="preserve"> breakdown for the various stages of work</w:t>
      </w:r>
    </w:p>
    <w:p w14:paraId="0EF48F9A" w14:textId="77777777" w:rsidR="00E60381" w:rsidRDefault="00E60381">
      <w:pPr>
        <w:rPr>
          <w:rFonts w:ascii="Arial" w:hAnsi="Arial" w:cs="Arial"/>
        </w:rPr>
      </w:pPr>
    </w:p>
    <w:p w14:paraId="5735B5D9" w14:textId="77777777" w:rsidR="00E60381" w:rsidRDefault="00E6038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Establishment, Traffic Control, sediment control</w:t>
      </w:r>
    </w:p>
    <w:p w14:paraId="428E3ACC" w14:textId="77777777" w:rsidR="005D39E9" w:rsidRDefault="00E6038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TableGrid"/>
        <w:tblW w:w="0" w:type="auto"/>
        <w:tblInd w:w="948" w:type="dxa"/>
        <w:tblLook w:val="00A0" w:firstRow="1" w:lastRow="0" w:firstColumn="1" w:lastColumn="0" w:noHBand="0" w:noVBand="0"/>
      </w:tblPr>
      <w:tblGrid>
        <w:gridCol w:w="3480"/>
      </w:tblGrid>
      <w:tr w:rsidR="005D39E9" w14:paraId="11B07A20" w14:textId="77777777" w:rsidTr="005D39E9">
        <w:tc>
          <w:tcPr>
            <w:tcW w:w="3480" w:type="dxa"/>
          </w:tcPr>
          <w:p w14:paraId="65726C57" w14:textId="77777777" w:rsidR="003E1101" w:rsidRPr="00F87879" w:rsidRDefault="005D39E9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Utility</w:t>
            </w:r>
            <w:r w:rsidR="00F60B67" w:rsidRPr="00F87879">
              <w:rPr>
                <w:rFonts w:ascii="Arial" w:hAnsi="Arial" w:cs="Arial"/>
                <w:color w:val="0000FF"/>
              </w:rPr>
              <w:t xml:space="preserve"> x 2</w:t>
            </w:r>
            <w:r w:rsidRPr="00F87879">
              <w:rPr>
                <w:rFonts w:ascii="Arial" w:hAnsi="Arial" w:cs="Arial"/>
                <w:color w:val="0000FF"/>
              </w:rPr>
              <w:t xml:space="preserve"> </w:t>
            </w:r>
          </w:p>
          <w:p w14:paraId="71B32357" w14:textId="77777777" w:rsidR="005D39E9" w:rsidRPr="00F87879" w:rsidRDefault="005D39E9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  <w:lang w:val="en-AU"/>
              </w:rPr>
              <w:t>Labour</w:t>
            </w:r>
            <w:r w:rsidRPr="00F87879">
              <w:rPr>
                <w:rFonts w:ascii="Arial" w:hAnsi="Arial" w:cs="Arial"/>
                <w:color w:val="0000FF"/>
              </w:rPr>
              <w:t xml:space="preserve"> x 3</w:t>
            </w:r>
          </w:p>
          <w:p w14:paraId="005FA35D" w14:textId="77777777" w:rsidR="005D39E9" w:rsidRPr="00F87879" w:rsidRDefault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 xml:space="preserve">Traffic </w:t>
            </w:r>
            <w:r w:rsidR="0035651F" w:rsidRPr="00F87879">
              <w:rPr>
                <w:rFonts w:ascii="Arial" w:hAnsi="Arial" w:cs="Arial"/>
                <w:color w:val="0000FF"/>
              </w:rPr>
              <w:t>Controller</w:t>
            </w:r>
            <w:r w:rsidRPr="00F87879">
              <w:rPr>
                <w:rFonts w:ascii="Arial" w:hAnsi="Arial" w:cs="Arial"/>
                <w:color w:val="0000FF"/>
              </w:rPr>
              <w:t xml:space="preserve"> x </w:t>
            </w:r>
            <w:r w:rsidR="0035651F" w:rsidRPr="00F87879">
              <w:rPr>
                <w:rFonts w:ascii="Arial" w:hAnsi="Arial" w:cs="Arial"/>
                <w:color w:val="0000FF"/>
              </w:rPr>
              <w:t>3</w:t>
            </w:r>
          </w:p>
          <w:p w14:paraId="700AE9D8" w14:textId="77777777" w:rsidR="005D39E9" w:rsidRPr="00F87879" w:rsidRDefault="00847AA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Variable Message Boards x 2</w:t>
            </w:r>
          </w:p>
          <w:p w14:paraId="6DB9F31C" w14:textId="77777777" w:rsidR="009357B3" w:rsidRDefault="009357B3">
            <w:pPr>
              <w:rPr>
                <w:rFonts w:ascii="Arial" w:hAnsi="Arial" w:cs="Arial"/>
              </w:rPr>
            </w:pPr>
          </w:p>
        </w:tc>
      </w:tr>
    </w:tbl>
    <w:p w14:paraId="3A49E854" w14:textId="77777777" w:rsidR="005D39E9" w:rsidRDefault="005D39E9">
      <w:pPr>
        <w:rPr>
          <w:rFonts w:ascii="Arial" w:hAnsi="Arial" w:cs="Arial"/>
        </w:rPr>
      </w:pPr>
    </w:p>
    <w:p w14:paraId="4062BC07" w14:textId="77777777" w:rsidR="00E60381" w:rsidRDefault="00E60381">
      <w:pPr>
        <w:rPr>
          <w:rFonts w:ascii="Arial" w:hAnsi="Arial" w:cs="Arial"/>
        </w:rPr>
      </w:pPr>
      <w:r w:rsidRPr="00CD6750">
        <w:rPr>
          <w:rFonts w:ascii="Arial" w:hAnsi="Arial" w:cs="Arial"/>
          <w:lang w:val="en-AU"/>
        </w:rPr>
        <w:tab/>
      </w:r>
      <w:r w:rsidR="00F60B67">
        <w:rPr>
          <w:rFonts w:ascii="Arial" w:hAnsi="Arial" w:cs="Arial"/>
          <w:lang w:val="en-AU"/>
        </w:rPr>
        <w:t>Culvert Works</w:t>
      </w:r>
    </w:p>
    <w:p w14:paraId="26D42665" w14:textId="77777777" w:rsidR="005D39E9" w:rsidRDefault="005D39E9">
      <w:pPr>
        <w:rPr>
          <w:rFonts w:ascii="Arial" w:hAnsi="Arial" w:cs="Arial"/>
        </w:rPr>
      </w:pPr>
    </w:p>
    <w:tbl>
      <w:tblPr>
        <w:tblStyle w:val="TableGrid"/>
        <w:tblW w:w="0" w:type="auto"/>
        <w:tblInd w:w="948" w:type="dxa"/>
        <w:tblLook w:val="00A0" w:firstRow="1" w:lastRow="0" w:firstColumn="1" w:lastColumn="0" w:noHBand="0" w:noVBand="0"/>
      </w:tblPr>
      <w:tblGrid>
        <w:gridCol w:w="3483"/>
        <w:gridCol w:w="3357"/>
      </w:tblGrid>
      <w:tr w:rsidR="005D39E9" w14:paraId="0F4FD49C" w14:textId="77777777" w:rsidTr="007B655F">
        <w:tc>
          <w:tcPr>
            <w:tcW w:w="3483" w:type="dxa"/>
          </w:tcPr>
          <w:p w14:paraId="33D1BFF7" w14:textId="77777777" w:rsidR="005D39E9" w:rsidRPr="00F87879" w:rsidRDefault="00F60B67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Back hoe</w:t>
            </w:r>
          </w:p>
          <w:p w14:paraId="10BE4751" w14:textId="77777777" w:rsidR="005D39E9" w:rsidRPr="00F87879" w:rsidRDefault="00DF56AB" w:rsidP="0035651F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  <w:lang w:val="en-AU"/>
              </w:rPr>
              <w:t>Labour</w:t>
            </w:r>
            <w:r w:rsidRPr="00F87879">
              <w:rPr>
                <w:rFonts w:ascii="Arial" w:hAnsi="Arial" w:cs="Arial"/>
                <w:color w:val="0000FF"/>
              </w:rPr>
              <w:t xml:space="preserve"> x 3</w:t>
            </w:r>
          </w:p>
          <w:p w14:paraId="6EC2A712" w14:textId="77777777" w:rsidR="00AC554E" w:rsidRPr="00F87879" w:rsidRDefault="00AC554E" w:rsidP="00AC554E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 xml:space="preserve">Utility x 2 </w:t>
            </w:r>
          </w:p>
          <w:p w14:paraId="3C9043AB" w14:textId="77777777" w:rsidR="00AC554E" w:rsidRPr="00F87879" w:rsidRDefault="00AC554E" w:rsidP="0035651F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3357" w:type="dxa"/>
          </w:tcPr>
          <w:p w14:paraId="0580C0C8" w14:textId="77777777" w:rsidR="005D39E9" w:rsidRPr="00F87879" w:rsidRDefault="005D39E9" w:rsidP="005D39E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Tipping Truck</w:t>
            </w:r>
            <w:r w:rsidR="00847AA9" w:rsidRPr="00F87879">
              <w:rPr>
                <w:rFonts w:ascii="Arial" w:hAnsi="Arial" w:cs="Arial"/>
                <w:color w:val="0000FF"/>
              </w:rPr>
              <w:t>s</w:t>
            </w:r>
            <w:r w:rsidR="009357B3" w:rsidRPr="00F87879">
              <w:rPr>
                <w:rFonts w:ascii="Arial" w:hAnsi="Arial" w:cs="Arial"/>
                <w:color w:val="0000FF"/>
              </w:rPr>
              <w:t xml:space="preserve"> x</w:t>
            </w:r>
            <w:r w:rsidR="0035651F" w:rsidRPr="00F87879">
              <w:rPr>
                <w:rFonts w:ascii="Arial" w:hAnsi="Arial" w:cs="Arial"/>
                <w:color w:val="0000FF"/>
              </w:rPr>
              <w:t>1</w:t>
            </w:r>
          </w:p>
          <w:p w14:paraId="37705AF9" w14:textId="77777777" w:rsidR="005D39E9" w:rsidRPr="00F87879" w:rsidRDefault="005D39E9" w:rsidP="00847AA9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 xml:space="preserve">Traffic control </w:t>
            </w:r>
            <w:r w:rsidR="00847AA9" w:rsidRPr="00F87879">
              <w:rPr>
                <w:rFonts w:ascii="Arial" w:hAnsi="Arial" w:cs="Arial"/>
                <w:color w:val="0000FF"/>
              </w:rPr>
              <w:t>(as above)</w:t>
            </w:r>
          </w:p>
          <w:p w14:paraId="6C5EE3A3" w14:textId="77777777" w:rsidR="009357B3" w:rsidRPr="00F87879" w:rsidRDefault="009357B3" w:rsidP="00F60B67">
            <w:pPr>
              <w:rPr>
                <w:rFonts w:ascii="Arial" w:hAnsi="Arial" w:cs="Arial"/>
                <w:color w:val="0000FF"/>
              </w:rPr>
            </w:pPr>
          </w:p>
        </w:tc>
      </w:tr>
    </w:tbl>
    <w:p w14:paraId="049C29D6" w14:textId="77777777" w:rsidR="00261682" w:rsidRDefault="00E60381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5FD9CF4" w14:textId="77777777" w:rsidR="00EF5BD4" w:rsidRDefault="00EF5B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Earthworks</w:t>
      </w:r>
    </w:p>
    <w:p w14:paraId="1D7B2EE9" w14:textId="77777777" w:rsidR="00EF5BD4" w:rsidRDefault="00261682" w:rsidP="00EF5BD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TableGrid"/>
        <w:tblW w:w="0" w:type="auto"/>
        <w:tblInd w:w="948" w:type="dxa"/>
        <w:tblLook w:val="00A0" w:firstRow="1" w:lastRow="0" w:firstColumn="1" w:lastColumn="0" w:noHBand="0" w:noVBand="0"/>
      </w:tblPr>
      <w:tblGrid>
        <w:gridCol w:w="3483"/>
        <w:gridCol w:w="3357"/>
      </w:tblGrid>
      <w:tr w:rsidR="00EF5BD4" w14:paraId="068D57CB" w14:textId="77777777" w:rsidTr="00B063DA">
        <w:tc>
          <w:tcPr>
            <w:tcW w:w="3483" w:type="dxa"/>
          </w:tcPr>
          <w:p w14:paraId="19C35446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Grader</w:t>
            </w:r>
          </w:p>
          <w:p w14:paraId="7584BAAC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Roller (</w:t>
            </w:r>
            <w:proofErr w:type="spellStart"/>
            <w:r w:rsidRPr="00F87879">
              <w:rPr>
                <w:rFonts w:ascii="Arial" w:hAnsi="Arial" w:cs="Arial"/>
                <w:color w:val="0000FF"/>
              </w:rPr>
              <w:t>padsfoot</w:t>
            </w:r>
            <w:proofErr w:type="spellEnd"/>
            <w:r w:rsidRPr="00F87879">
              <w:rPr>
                <w:rFonts w:ascii="Arial" w:hAnsi="Arial" w:cs="Arial"/>
                <w:color w:val="0000FF"/>
              </w:rPr>
              <w:t>)</w:t>
            </w:r>
          </w:p>
          <w:p w14:paraId="7FFA4FFE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Roller (smooth drum)</w:t>
            </w:r>
          </w:p>
          <w:p w14:paraId="40DBB8B0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Water Truck</w:t>
            </w:r>
          </w:p>
          <w:p w14:paraId="484903B1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 xml:space="preserve">Utility </w:t>
            </w:r>
          </w:p>
          <w:p w14:paraId="341F6947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3357" w:type="dxa"/>
          </w:tcPr>
          <w:p w14:paraId="3416A9AD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Tipping Trucks x4</w:t>
            </w:r>
          </w:p>
          <w:p w14:paraId="6478265D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Traffic control (as above)</w:t>
            </w:r>
          </w:p>
          <w:p w14:paraId="7064B9CA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  <w:lang w:val="en-AU"/>
              </w:rPr>
              <w:t>Stabilising</w:t>
            </w:r>
            <w:r w:rsidRPr="00F87879">
              <w:rPr>
                <w:rFonts w:ascii="Arial" w:hAnsi="Arial" w:cs="Arial"/>
                <w:color w:val="0000FF"/>
              </w:rPr>
              <w:t xml:space="preserve"> Machine</w:t>
            </w:r>
          </w:p>
          <w:p w14:paraId="63386BD3" w14:textId="77777777" w:rsidR="00EF5BD4" w:rsidRPr="00F87879" w:rsidRDefault="00EF5BD4" w:rsidP="00B063DA">
            <w:pPr>
              <w:rPr>
                <w:rFonts w:ascii="Arial" w:hAnsi="Arial" w:cs="Arial"/>
                <w:color w:val="0000FF"/>
              </w:rPr>
            </w:pPr>
            <w:r w:rsidRPr="00F87879">
              <w:rPr>
                <w:rFonts w:ascii="Arial" w:hAnsi="Arial" w:cs="Arial"/>
                <w:color w:val="0000FF"/>
              </w:rPr>
              <w:t>Spreader Truck</w:t>
            </w:r>
          </w:p>
        </w:tc>
      </w:tr>
    </w:tbl>
    <w:p w14:paraId="776DCDED" w14:textId="77777777" w:rsidR="008006E6" w:rsidRPr="00AC554E" w:rsidRDefault="0035651F" w:rsidP="00AC55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AC554E">
        <w:rPr>
          <w:rFonts w:ascii="Arial" w:hAnsi="Arial" w:cs="Arial"/>
        </w:rPr>
        <w:t xml:space="preserve">                               </w:t>
      </w:r>
    </w:p>
    <w:p w14:paraId="4A81EC5E" w14:textId="77777777" w:rsidR="00A7621E" w:rsidRPr="00036D6D" w:rsidRDefault="000038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7</w:t>
      </w:r>
      <w:r w:rsidR="00847AA9">
        <w:rPr>
          <w:rFonts w:ascii="Arial" w:hAnsi="Arial" w:cs="Arial"/>
          <w:b/>
        </w:rPr>
        <w:t>.</w:t>
      </w:r>
      <w:r w:rsidR="00847AA9">
        <w:rPr>
          <w:rFonts w:ascii="Arial" w:hAnsi="Arial" w:cs="Arial"/>
          <w:b/>
        </w:rPr>
        <w:tab/>
      </w:r>
      <w:r w:rsidR="00AA7080">
        <w:rPr>
          <w:rFonts w:ascii="Arial" w:hAnsi="Arial" w:cs="Arial"/>
          <w:b/>
        </w:rPr>
        <w:t xml:space="preserve"> </w:t>
      </w:r>
      <w:r w:rsidR="008E7401">
        <w:rPr>
          <w:rFonts w:ascii="Arial" w:hAnsi="Arial" w:cs="Arial"/>
          <w:b/>
        </w:rPr>
        <w:t>Step</w:t>
      </w:r>
      <w:r w:rsidR="005D39E9">
        <w:rPr>
          <w:rFonts w:ascii="Arial" w:hAnsi="Arial" w:cs="Arial"/>
          <w:b/>
        </w:rPr>
        <w:t xml:space="preserve">s to </w:t>
      </w:r>
      <w:r w:rsidR="005D39E9" w:rsidRPr="00EE30A4">
        <w:rPr>
          <w:rFonts w:ascii="Arial" w:hAnsi="Arial" w:cs="Arial"/>
          <w:b/>
          <w:lang w:val="en-AU"/>
        </w:rPr>
        <w:t>Minimis</w:t>
      </w:r>
      <w:r w:rsidR="008E7401" w:rsidRPr="00EE30A4">
        <w:rPr>
          <w:rFonts w:ascii="Arial" w:hAnsi="Arial" w:cs="Arial"/>
          <w:b/>
          <w:lang w:val="en-AU"/>
        </w:rPr>
        <w:t>e</w:t>
      </w:r>
      <w:r w:rsidR="008E7401">
        <w:rPr>
          <w:rFonts w:ascii="Arial" w:hAnsi="Arial" w:cs="Arial"/>
          <w:b/>
        </w:rPr>
        <w:t xml:space="preserve"> Losses Due to Wet </w:t>
      </w:r>
      <w:r w:rsidR="0043314F" w:rsidRPr="00036D6D">
        <w:rPr>
          <w:rFonts w:ascii="Arial" w:hAnsi="Arial" w:cs="Arial"/>
          <w:b/>
        </w:rPr>
        <w:t>Weather Impact</w:t>
      </w:r>
      <w:r w:rsidR="008E7401">
        <w:rPr>
          <w:rFonts w:ascii="Arial" w:hAnsi="Arial" w:cs="Arial"/>
          <w:b/>
        </w:rPr>
        <w:t>s</w:t>
      </w:r>
      <w:r w:rsidR="0043314F" w:rsidRPr="00036D6D">
        <w:rPr>
          <w:rFonts w:ascii="Arial" w:hAnsi="Arial" w:cs="Arial"/>
          <w:b/>
        </w:rPr>
        <w:t xml:space="preserve"> on Works</w:t>
      </w:r>
    </w:p>
    <w:p w14:paraId="7555A1F2" w14:textId="77777777" w:rsidR="0043314F" w:rsidRPr="00036D6D" w:rsidRDefault="0043314F">
      <w:pPr>
        <w:rPr>
          <w:rFonts w:ascii="Arial" w:hAnsi="Arial" w:cs="Arial"/>
        </w:rPr>
      </w:pPr>
    </w:p>
    <w:p w14:paraId="7132ABE9" w14:textId="77777777" w:rsidR="00AA7080" w:rsidRDefault="00847AA9" w:rsidP="00847AA9">
      <w:pPr>
        <w:ind w:left="568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7.1</w:t>
      </w:r>
      <w:r>
        <w:rPr>
          <w:rFonts w:ascii="Arial" w:hAnsi="Arial" w:cs="Arial"/>
          <w:b/>
        </w:rPr>
        <w:tab/>
      </w:r>
      <w:r w:rsidR="00AA7080" w:rsidRPr="00847AA9">
        <w:rPr>
          <w:rFonts w:ascii="Arial" w:hAnsi="Arial" w:cs="Arial"/>
          <w:b/>
        </w:rPr>
        <w:t>Planning of Works</w:t>
      </w:r>
    </w:p>
    <w:p w14:paraId="3FF9F22B" w14:textId="77777777" w:rsidR="00847AA9" w:rsidRPr="00847AA9" w:rsidRDefault="00847AA9" w:rsidP="00847AA9">
      <w:pPr>
        <w:ind w:left="750"/>
        <w:rPr>
          <w:rFonts w:ascii="Arial" w:hAnsi="Arial" w:cs="Arial"/>
          <w:b/>
        </w:rPr>
      </w:pPr>
    </w:p>
    <w:p w14:paraId="72CC4471" w14:textId="6B992F55" w:rsidR="00724820" w:rsidRDefault="00724820" w:rsidP="00401365">
      <w:pPr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8F6722" w:rsidRPr="00547D36">
        <w:rPr>
          <w:rFonts w:ascii="Arial" w:hAnsi="Arial" w:cs="Arial"/>
          <w:highlight w:val="yellow"/>
        </w:rPr>
        <w:t xml:space="preserve">Road Project </w:t>
      </w:r>
      <w:commentRangeStart w:id="0"/>
      <w:r w:rsidR="008F6722" w:rsidRPr="00547D36">
        <w:rPr>
          <w:rFonts w:ascii="Arial" w:hAnsi="Arial" w:cs="Arial"/>
          <w:highlight w:val="yellow"/>
        </w:rPr>
        <w:t>Officer</w:t>
      </w:r>
      <w:commentRangeEnd w:id="0"/>
      <w:r w:rsidR="00547D36">
        <w:rPr>
          <w:rStyle w:val="CommentReference"/>
        </w:rPr>
        <w:commentReference w:id="0"/>
      </w:r>
      <w:r w:rsidR="00401365" w:rsidRPr="004013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will be responsible for checking the forecast weather prior to the works commencing and assessing whether the works should commence.</w:t>
      </w:r>
    </w:p>
    <w:p w14:paraId="216AA7AD" w14:textId="77777777" w:rsidR="00AA7080" w:rsidRDefault="00AA7080" w:rsidP="00847AA9">
      <w:pPr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Careful consideration will be given to the maximum amount of road to be exposed to wet weather at any one time</w:t>
      </w:r>
      <w:r w:rsidR="0023665F">
        <w:rPr>
          <w:rFonts w:ascii="Arial" w:hAnsi="Arial" w:cs="Arial"/>
        </w:rPr>
        <w:t xml:space="preserve">. It is necessary to strike a </w:t>
      </w:r>
      <w:r>
        <w:rPr>
          <w:rFonts w:ascii="Arial" w:hAnsi="Arial" w:cs="Arial"/>
        </w:rPr>
        <w:t xml:space="preserve">balance between managing risk and achieving suitable economies of </w:t>
      </w:r>
      <w:r w:rsidR="0023665F">
        <w:rPr>
          <w:rFonts w:ascii="Arial" w:hAnsi="Arial" w:cs="Arial"/>
        </w:rPr>
        <w:t>scale to carry out the works in a cost competitive manner</w:t>
      </w:r>
      <w:r>
        <w:rPr>
          <w:rFonts w:ascii="Arial" w:hAnsi="Arial" w:cs="Arial"/>
        </w:rPr>
        <w:t>.</w:t>
      </w:r>
    </w:p>
    <w:p w14:paraId="13AF5ECF" w14:textId="77777777" w:rsidR="00AA7080" w:rsidRDefault="00AA7080" w:rsidP="00847AA9">
      <w:pPr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Effective sediment, erosion and drainage controls to be im</w:t>
      </w:r>
      <w:r w:rsidR="0023665F">
        <w:rPr>
          <w:rFonts w:ascii="Arial" w:hAnsi="Arial" w:cs="Arial"/>
        </w:rPr>
        <w:t>plemented early in the project s</w:t>
      </w:r>
      <w:r>
        <w:rPr>
          <w:rFonts w:ascii="Arial" w:hAnsi="Arial" w:cs="Arial"/>
        </w:rPr>
        <w:t xml:space="preserve">o as to control the </w:t>
      </w:r>
      <w:r w:rsidR="0023665F">
        <w:rPr>
          <w:rFonts w:ascii="Arial" w:hAnsi="Arial" w:cs="Arial"/>
        </w:rPr>
        <w:t>water movement past and through the</w:t>
      </w:r>
      <w:r>
        <w:rPr>
          <w:rFonts w:ascii="Arial" w:hAnsi="Arial" w:cs="Arial"/>
        </w:rPr>
        <w:t xml:space="preserve"> site</w:t>
      </w:r>
      <w:r w:rsidR="0023665F">
        <w:rPr>
          <w:rFonts w:ascii="Arial" w:hAnsi="Arial" w:cs="Arial"/>
        </w:rPr>
        <w:t>, and lessen the risk of damage to works due to unconstrained, high velocity flows.</w:t>
      </w:r>
    </w:p>
    <w:p w14:paraId="49D4DF33" w14:textId="77777777" w:rsidR="0023665F" w:rsidRDefault="0023665F" w:rsidP="00847AA9">
      <w:pPr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Placement of material and sequencing so as not to create low points that pool water and risk the material becoming over-wet.</w:t>
      </w:r>
    </w:p>
    <w:p w14:paraId="0683839E" w14:textId="77777777" w:rsidR="00AA7080" w:rsidRDefault="00AA7080" w:rsidP="002A79F4">
      <w:pPr>
        <w:ind w:left="360"/>
        <w:rPr>
          <w:rFonts w:ascii="Arial" w:hAnsi="Arial" w:cs="Arial"/>
        </w:rPr>
      </w:pPr>
    </w:p>
    <w:p w14:paraId="7E5D00F0" w14:textId="77777777" w:rsidR="00AA7080" w:rsidRDefault="00847AA9" w:rsidP="002A79F4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003800" w:rsidRPr="00847AA9">
        <w:rPr>
          <w:rFonts w:ascii="Arial" w:hAnsi="Arial" w:cs="Arial"/>
          <w:b/>
        </w:rPr>
        <w:t>7</w:t>
      </w:r>
      <w:r w:rsidR="00AA7080" w:rsidRPr="00847AA9">
        <w:rPr>
          <w:rFonts w:ascii="Arial" w:hAnsi="Arial" w:cs="Arial"/>
          <w:b/>
        </w:rPr>
        <w:t xml:space="preserve">.2 </w:t>
      </w:r>
      <w:r>
        <w:rPr>
          <w:rFonts w:ascii="Arial" w:hAnsi="Arial" w:cs="Arial"/>
          <w:b/>
        </w:rPr>
        <w:tab/>
      </w:r>
      <w:r w:rsidR="00AA7080" w:rsidRPr="00847AA9">
        <w:rPr>
          <w:rFonts w:ascii="Arial" w:hAnsi="Arial" w:cs="Arial"/>
          <w:b/>
        </w:rPr>
        <w:t>Effective management</w:t>
      </w:r>
      <w:r w:rsidR="0023665F" w:rsidRPr="00847AA9">
        <w:rPr>
          <w:rFonts w:ascii="Arial" w:hAnsi="Arial" w:cs="Arial"/>
          <w:b/>
        </w:rPr>
        <w:t xml:space="preserve"> of Works</w:t>
      </w:r>
    </w:p>
    <w:p w14:paraId="50F9EE66" w14:textId="77777777" w:rsidR="00847AA9" w:rsidRPr="00847AA9" w:rsidRDefault="00847AA9" w:rsidP="002A79F4">
      <w:pPr>
        <w:ind w:left="360"/>
        <w:rPr>
          <w:rFonts w:ascii="Arial" w:hAnsi="Arial" w:cs="Arial"/>
          <w:b/>
        </w:rPr>
      </w:pPr>
    </w:p>
    <w:p w14:paraId="1F3B9899" w14:textId="77777777" w:rsidR="00AA7080" w:rsidRDefault="00AA7080" w:rsidP="00847AA9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poor weather is </w:t>
      </w:r>
      <w:r w:rsidR="00F32793">
        <w:rPr>
          <w:rFonts w:ascii="Arial" w:hAnsi="Arial" w:cs="Arial"/>
        </w:rPr>
        <w:t xml:space="preserve">forecast or </w:t>
      </w:r>
      <w:r w:rsidR="0023665F">
        <w:rPr>
          <w:rFonts w:ascii="Arial" w:hAnsi="Arial" w:cs="Arial"/>
        </w:rPr>
        <w:t>threatening</w:t>
      </w:r>
      <w:r>
        <w:rPr>
          <w:rFonts w:ascii="Arial" w:hAnsi="Arial" w:cs="Arial"/>
        </w:rPr>
        <w:t xml:space="preserve">, exposed </w:t>
      </w:r>
      <w:r w:rsidR="00F60B67">
        <w:rPr>
          <w:rFonts w:ascii="Arial" w:hAnsi="Arial" w:cs="Arial"/>
        </w:rPr>
        <w:t>culvert works</w:t>
      </w:r>
      <w:r>
        <w:rPr>
          <w:rFonts w:ascii="Arial" w:hAnsi="Arial" w:cs="Arial"/>
        </w:rPr>
        <w:t xml:space="preserve"> areas will be shaped to as to aid the quick draining of water</w:t>
      </w:r>
      <w:r w:rsidR="002A79F4">
        <w:rPr>
          <w:rFonts w:ascii="Arial" w:hAnsi="Arial" w:cs="Arial"/>
        </w:rPr>
        <w:t>.</w:t>
      </w:r>
    </w:p>
    <w:p w14:paraId="4C59DB61" w14:textId="77777777" w:rsidR="00F60B67" w:rsidRDefault="0023665F" w:rsidP="00847AA9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Drainage of working areas are to be maintained at all times</w:t>
      </w:r>
      <w:r w:rsidR="00F60B67">
        <w:rPr>
          <w:rFonts w:ascii="Arial" w:hAnsi="Arial" w:cs="Arial"/>
        </w:rPr>
        <w:t xml:space="preserve"> </w:t>
      </w:r>
    </w:p>
    <w:p w14:paraId="2E42021D" w14:textId="77777777" w:rsidR="002A79F4" w:rsidRDefault="002A79F4">
      <w:pPr>
        <w:rPr>
          <w:rFonts w:ascii="Arial" w:hAnsi="Arial" w:cs="Arial"/>
        </w:rPr>
      </w:pPr>
    </w:p>
    <w:p w14:paraId="3557DF43" w14:textId="77777777" w:rsidR="00AA7080" w:rsidRPr="00847AA9" w:rsidRDefault="00847AA9" w:rsidP="002A79F4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 w:rsidR="00003800" w:rsidRPr="00847AA9">
        <w:rPr>
          <w:rFonts w:ascii="Arial" w:hAnsi="Arial" w:cs="Arial"/>
          <w:b/>
        </w:rPr>
        <w:t>7</w:t>
      </w:r>
      <w:r w:rsidR="00AA7080" w:rsidRPr="00847AA9">
        <w:rPr>
          <w:rFonts w:ascii="Arial" w:hAnsi="Arial" w:cs="Arial"/>
          <w:b/>
        </w:rPr>
        <w:t xml:space="preserve">.3 </w:t>
      </w:r>
      <w:r w:rsidRPr="00847AA9">
        <w:rPr>
          <w:rFonts w:ascii="Arial" w:hAnsi="Arial" w:cs="Arial"/>
          <w:b/>
        </w:rPr>
        <w:tab/>
      </w:r>
      <w:r w:rsidR="00AA7080" w:rsidRPr="00847AA9">
        <w:rPr>
          <w:rFonts w:ascii="Arial" w:hAnsi="Arial" w:cs="Arial"/>
          <w:b/>
        </w:rPr>
        <w:t>Redeployment of Resources</w:t>
      </w:r>
    </w:p>
    <w:p w14:paraId="071CE72F" w14:textId="77777777" w:rsidR="00AA7080" w:rsidRDefault="00AA7080">
      <w:pPr>
        <w:rPr>
          <w:rFonts w:ascii="Arial" w:hAnsi="Arial" w:cs="Arial"/>
        </w:rPr>
      </w:pPr>
    </w:p>
    <w:p w14:paraId="7ADDA161" w14:textId="77777777" w:rsidR="002A79F4" w:rsidRDefault="00997FC1" w:rsidP="00847AA9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D559A3" w:rsidRPr="00036D6D">
        <w:rPr>
          <w:rFonts w:ascii="Arial" w:hAnsi="Arial" w:cs="Arial"/>
        </w:rPr>
        <w:t xml:space="preserve">hort </w:t>
      </w:r>
      <w:r>
        <w:rPr>
          <w:rFonts w:ascii="Arial" w:hAnsi="Arial" w:cs="Arial"/>
        </w:rPr>
        <w:t xml:space="preserve">duration </w:t>
      </w:r>
      <w:r w:rsidR="00D559A3" w:rsidRPr="00036D6D">
        <w:rPr>
          <w:rFonts w:ascii="Arial" w:hAnsi="Arial" w:cs="Arial"/>
        </w:rPr>
        <w:t xml:space="preserve">adverse weather </w:t>
      </w:r>
      <w:r w:rsidR="000544E1">
        <w:rPr>
          <w:rFonts w:ascii="Arial" w:hAnsi="Arial" w:cs="Arial"/>
        </w:rPr>
        <w:t xml:space="preserve">may simply result in </w:t>
      </w:r>
      <w:r>
        <w:rPr>
          <w:rFonts w:ascii="Arial" w:hAnsi="Arial" w:cs="Arial"/>
        </w:rPr>
        <w:t xml:space="preserve">minor </w:t>
      </w:r>
      <w:r w:rsidR="00D559A3" w:rsidRPr="00036D6D">
        <w:rPr>
          <w:rFonts w:ascii="Arial" w:hAnsi="Arial" w:cs="Arial"/>
        </w:rPr>
        <w:t>delay</w:t>
      </w:r>
      <w:r>
        <w:rPr>
          <w:rFonts w:ascii="Arial" w:hAnsi="Arial" w:cs="Arial"/>
        </w:rPr>
        <w:t>s</w:t>
      </w:r>
      <w:r w:rsidR="000544E1">
        <w:rPr>
          <w:rFonts w:ascii="Arial" w:hAnsi="Arial" w:cs="Arial"/>
        </w:rPr>
        <w:t xml:space="preserve">. However, prolonged </w:t>
      </w:r>
      <w:r>
        <w:rPr>
          <w:rFonts w:ascii="Arial" w:hAnsi="Arial" w:cs="Arial"/>
        </w:rPr>
        <w:t xml:space="preserve">adverse </w:t>
      </w:r>
      <w:r w:rsidR="00D559A3" w:rsidRPr="00036D6D">
        <w:rPr>
          <w:rFonts w:ascii="Arial" w:hAnsi="Arial" w:cs="Arial"/>
        </w:rPr>
        <w:t xml:space="preserve">weather </w:t>
      </w:r>
      <w:r>
        <w:rPr>
          <w:rFonts w:ascii="Arial" w:hAnsi="Arial" w:cs="Arial"/>
        </w:rPr>
        <w:t xml:space="preserve">may result in ceasing the work for an extended period of time. </w:t>
      </w:r>
    </w:p>
    <w:p w14:paraId="238505FE" w14:textId="77777777" w:rsidR="002A79F4" w:rsidRDefault="00997FC1" w:rsidP="00847AA9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Short duration </w:t>
      </w:r>
      <w:r w:rsidR="002A79F4">
        <w:rPr>
          <w:rFonts w:ascii="Arial" w:hAnsi="Arial" w:cs="Arial"/>
        </w:rPr>
        <w:t xml:space="preserve">of say less than </w:t>
      </w:r>
      <w:r w:rsidR="003E47FE" w:rsidRPr="00036D6D">
        <w:rPr>
          <w:rFonts w:ascii="Arial" w:hAnsi="Arial" w:cs="Arial"/>
        </w:rPr>
        <w:t xml:space="preserve">4 </w:t>
      </w:r>
      <w:r w:rsidR="002A79F4">
        <w:rPr>
          <w:rFonts w:ascii="Arial" w:hAnsi="Arial" w:cs="Arial"/>
        </w:rPr>
        <w:t>h</w:t>
      </w:r>
      <w:r w:rsidR="003E47FE" w:rsidRPr="00036D6D">
        <w:rPr>
          <w:rFonts w:ascii="Arial" w:hAnsi="Arial" w:cs="Arial"/>
        </w:rPr>
        <w:t>ours</w:t>
      </w:r>
      <w:r w:rsidR="002A79F4">
        <w:rPr>
          <w:rFonts w:ascii="Arial" w:hAnsi="Arial" w:cs="Arial"/>
        </w:rPr>
        <w:t>,</w:t>
      </w:r>
      <w:r w:rsidR="00D559A3" w:rsidRPr="00036D6D">
        <w:rPr>
          <w:rFonts w:ascii="Arial" w:hAnsi="Arial" w:cs="Arial"/>
        </w:rPr>
        <w:t xml:space="preserve"> work will be stopped </w:t>
      </w:r>
      <w:r>
        <w:rPr>
          <w:rFonts w:ascii="Arial" w:hAnsi="Arial" w:cs="Arial"/>
        </w:rPr>
        <w:t xml:space="preserve">temporarily </w:t>
      </w:r>
      <w:r w:rsidR="00D559A3" w:rsidRPr="00036D6D">
        <w:rPr>
          <w:rFonts w:ascii="Arial" w:hAnsi="Arial" w:cs="Arial"/>
        </w:rPr>
        <w:t xml:space="preserve">but plant and </w:t>
      </w:r>
      <w:r w:rsidR="003E47FE" w:rsidRPr="00036D6D">
        <w:rPr>
          <w:rFonts w:ascii="Arial" w:hAnsi="Arial" w:cs="Arial"/>
        </w:rPr>
        <w:t>workers will remain on site.</w:t>
      </w:r>
    </w:p>
    <w:p w14:paraId="4143AF93" w14:textId="77777777" w:rsidR="002A79F4" w:rsidRDefault="002A79F4" w:rsidP="00847AA9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 periods of say between 4 h</w:t>
      </w:r>
      <w:r w:rsidR="003E47FE" w:rsidRPr="00036D6D">
        <w:rPr>
          <w:rFonts w:ascii="Arial" w:hAnsi="Arial" w:cs="Arial"/>
        </w:rPr>
        <w:t xml:space="preserve">ours </w:t>
      </w:r>
      <w:r>
        <w:rPr>
          <w:rFonts w:ascii="Arial" w:hAnsi="Arial" w:cs="Arial"/>
        </w:rPr>
        <w:t>and 1 day</w:t>
      </w:r>
      <w:r w:rsidR="000544E1">
        <w:rPr>
          <w:rFonts w:ascii="Arial" w:hAnsi="Arial" w:cs="Arial"/>
        </w:rPr>
        <w:t>,</w:t>
      </w:r>
      <w:r w:rsidR="003E47FE" w:rsidRPr="00036D6D">
        <w:rPr>
          <w:rFonts w:ascii="Arial" w:hAnsi="Arial" w:cs="Arial"/>
        </w:rPr>
        <w:t xml:space="preserve"> plant will remain on site unless local work can be organized. Workers will be relocated to other works and contractors will be sent away.</w:t>
      </w:r>
    </w:p>
    <w:p w14:paraId="5CB36D1F" w14:textId="77777777" w:rsidR="002A79F4" w:rsidRPr="00036D6D" w:rsidRDefault="002A79F4" w:rsidP="00847AA9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3E47FE" w:rsidRPr="00036D6D">
        <w:rPr>
          <w:rFonts w:ascii="Arial" w:hAnsi="Arial" w:cs="Arial"/>
        </w:rPr>
        <w:t xml:space="preserve">or adverse weather lasting more than 1 day, plant will be relocated to other works, </w:t>
      </w:r>
      <w:r w:rsidR="003E47FE" w:rsidRPr="00EE30A4">
        <w:rPr>
          <w:rFonts w:ascii="Arial" w:hAnsi="Arial" w:cs="Arial"/>
          <w:lang w:val="en-AU"/>
        </w:rPr>
        <w:t>labour</w:t>
      </w:r>
      <w:r w:rsidR="003E47FE" w:rsidRPr="00036D6D">
        <w:rPr>
          <w:rFonts w:ascii="Arial" w:hAnsi="Arial" w:cs="Arial"/>
        </w:rPr>
        <w:t xml:space="preserve"> will be relocated to other works and contractors will be sent away.</w:t>
      </w:r>
      <w:r>
        <w:rPr>
          <w:rFonts w:ascii="Arial" w:hAnsi="Arial" w:cs="Arial"/>
        </w:rPr>
        <w:t xml:space="preserve">  Alternate works </w:t>
      </w:r>
      <w:r w:rsidR="000544E1">
        <w:rPr>
          <w:rFonts w:ascii="Arial" w:hAnsi="Arial" w:cs="Arial"/>
        </w:rPr>
        <w:t>may</w:t>
      </w:r>
      <w:r>
        <w:rPr>
          <w:rFonts w:ascii="Arial" w:hAnsi="Arial" w:cs="Arial"/>
        </w:rPr>
        <w:t xml:space="preserve"> include maintenance of the</w:t>
      </w:r>
      <w:r w:rsidR="000544E1">
        <w:rPr>
          <w:rFonts w:ascii="Arial" w:hAnsi="Arial" w:cs="Arial"/>
        </w:rPr>
        <w:t xml:space="preserve"> nearby sections of </w:t>
      </w:r>
      <w:r>
        <w:rPr>
          <w:rFonts w:ascii="Arial" w:hAnsi="Arial" w:cs="Arial"/>
        </w:rPr>
        <w:t>table drains,</w:t>
      </w:r>
      <w:r w:rsidRPr="00CD6750">
        <w:rPr>
          <w:rFonts w:ascii="Arial" w:hAnsi="Arial" w:cs="Arial"/>
          <w:lang w:val="en-AU"/>
        </w:rPr>
        <w:t xml:space="preserve"> delineation</w:t>
      </w:r>
      <w:r>
        <w:rPr>
          <w:rFonts w:ascii="Arial" w:hAnsi="Arial" w:cs="Arial"/>
        </w:rPr>
        <w:t xml:space="preserve">, signs, </w:t>
      </w:r>
      <w:r w:rsidR="000544E1">
        <w:rPr>
          <w:rFonts w:ascii="Arial" w:hAnsi="Arial" w:cs="Arial"/>
        </w:rPr>
        <w:t>and so forth</w:t>
      </w:r>
      <w:r>
        <w:rPr>
          <w:rFonts w:ascii="Arial" w:hAnsi="Arial" w:cs="Arial"/>
        </w:rPr>
        <w:t>.</w:t>
      </w:r>
    </w:p>
    <w:p w14:paraId="6A6E2C7B" w14:textId="77777777" w:rsidR="00B35C35" w:rsidRDefault="00B35C35" w:rsidP="002A79F4">
      <w:pPr>
        <w:ind w:left="720"/>
        <w:rPr>
          <w:rFonts w:ascii="Arial" w:hAnsi="Arial" w:cs="Arial"/>
        </w:rPr>
      </w:pPr>
    </w:p>
    <w:p w14:paraId="1FAD4BF1" w14:textId="77777777" w:rsidR="00EF5BD4" w:rsidRDefault="00EF5BD4" w:rsidP="00EF5BD4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6472D8C" w14:textId="77777777" w:rsidR="00937452" w:rsidRPr="00036D6D" w:rsidRDefault="002A79F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 w:rsidR="00003800">
        <w:rPr>
          <w:rFonts w:ascii="Arial" w:hAnsi="Arial" w:cs="Arial"/>
          <w:b/>
        </w:rPr>
        <w:lastRenderedPageBreak/>
        <w:t>8</w:t>
      </w:r>
      <w:r w:rsidR="00847AA9">
        <w:rPr>
          <w:rFonts w:ascii="Arial" w:hAnsi="Arial" w:cs="Arial"/>
          <w:b/>
        </w:rPr>
        <w:t>.</w:t>
      </w:r>
      <w:r w:rsidR="00847AA9">
        <w:rPr>
          <w:rFonts w:ascii="Arial" w:hAnsi="Arial" w:cs="Arial"/>
          <w:b/>
        </w:rPr>
        <w:tab/>
      </w:r>
      <w:r w:rsidR="00803290" w:rsidRPr="00036D6D">
        <w:rPr>
          <w:rFonts w:ascii="Arial" w:hAnsi="Arial" w:cs="Arial"/>
          <w:b/>
        </w:rPr>
        <w:t>Record</w:t>
      </w:r>
      <w:r w:rsidR="00724820">
        <w:rPr>
          <w:rFonts w:ascii="Arial" w:hAnsi="Arial" w:cs="Arial"/>
          <w:b/>
        </w:rPr>
        <w:t>s and Potential Subsequent Claims</w:t>
      </w:r>
      <w:r w:rsidR="00803290" w:rsidRPr="00036D6D">
        <w:rPr>
          <w:rFonts w:ascii="Arial" w:hAnsi="Arial" w:cs="Arial"/>
          <w:b/>
        </w:rPr>
        <w:t xml:space="preserve"> </w:t>
      </w:r>
    </w:p>
    <w:p w14:paraId="03AB3B44" w14:textId="77777777" w:rsidR="00803290" w:rsidRPr="00036D6D" w:rsidRDefault="00803290">
      <w:pPr>
        <w:rPr>
          <w:rFonts w:ascii="Arial" w:hAnsi="Arial" w:cs="Arial"/>
          <w:b/>
        </w:rPr>
      </w:pPr>
    </w:p>
    <w:p w14:paraId="5B0D464A" w14:textId="3341F68B" w:rsidR="00D32154" w:rsidRDefault="00D321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Daily </w:t>
      </w:r>
      <w:r w:rsidR="002A79F4">
        <w:rPr>
          <w:rFonts w:ascii="Arial" w:hAnsi="Arial" w:cs="Arial"/>
        </w:rPr>
        <w:t xml:space="preserve">Weather </w:t>
      </w:r>
      <w:r>
        <w:rPr>
          <w:rFonts w:ascii="Arial" w:hAnsi="Arial" w:cs="Arial"/>
        </w:rPr>
        <w:t>Record Sheet will be completed on daily basis and a pr</w:t>
      </w:r>
      <w:r w:rsidR="00724820">
        <w:rPr>
          <w:rFonts w:ascii="Arial" w:hAnsi="Arial" w:cs="Arial"/>
        </w:rPr>
        <w:t xml:space="preserve">oforma is included in </w:t>
      </w:r>
      <w:r w:rsidR="00237C7B">
        <w:rPr>
          <w:rFonts w:ascii="Arial" w:hAnsi="Arial" w:cs="Arial"/>
        </w:rPr>
        <w:t>the PSP Attachment 15 - Forms</w:t>
      </w:r>
    </w:p>
    <w:p w14:paraId="274E73A1" w14:textId="77777777" w:rsidR="00D32154" w:rsidRDefault="00D32154">
      <w:pPr>
        <w:rPr>
          <w:rFonts w:ascii="Arial" w:hAnsi="Arial" w:cs="Arial"/>
        </w:rPr>
      </w:pPr>
    </w:p>
    <w:p w14:paraId="07B6ACCD" w14:textId="0A9D0D90" w:rsidR="00724820" w:rsidRDefault="00803290" w:rsidP="00724820">
      <w:pPr>
        <w:rPr>
          <w:rFonts w:ascii="Arial" w:hAnsi="Arial" w:cs="Arial"/>
        </w:rPr>
      </w:pPr>
      <w:r w:rsidRPr="00036D6D">
        <w:rPr>
          <w:rFonts w:ascii="Arial" w:hAnsi="Arial" w:cs="Arial"/>
        </w:rPr>
        <w:t xml:space="preserve">In the event </w:t>
      </w:r>
      <w:r w:rsidR="00724820">
        <w:rPr>
          <w:rFonts w:ascii="Arial" w:hAnsi="Arial" w:cs="Arial"/>
        </w:rPr>
        <w:t>of</w:t>
      </w:r>
      <w:r w:rsidRPr="00036D6D">
        <w:rPr>
          <w:rFonts w:ascii="Arial" w:hAnsi="Arial" w:cs="Arial"/>
        </w:rPr>
        <w:t xml:space="preserve"> adverse weather </w:t>
      </w:r>
      <w:r w:rsidR="00114B5F" w:rsidRPr="00036D6D">
        <w:rPr>
          <w:rFonts w:ascii="Arial" w:hAnsi="Arial" w:cs="Arial"/>
        </w:rPr>
        <w:t>conditions,</w:t>
      </w:r>
      <w:r w:rsidRPr="00036D6D">
        <w:rPr>
          <w:rFonts w:ascii="Arial" w:hAnsi="Arial" w:cs="Arial"/>
        </w:rPr>
        <w:t xml:space="preserve"> </w:t>
      </w:r>
      <w:r w:rsidR="00724820" w:rsidRPr="00724820">
        <w:rPr>
          <w:rFonts w:ascii="Arial" w:hAnsi="Arial" w:cs="Arial"/>
          <w:lang w:val="en-AU"/>
        </w:rPr>
        <w:t xml:space="preserve">the </w:t>
      </w:r>
      <w:r w:rsidR="00724820">
        <w:rPr>
          <w:rFonts w:ascii="Arial" w:hAnsi="Arial" w:cs="Arial"/>
          <w:lang w:val="en-AU"/>
        </w:rPr>
        <w:t>Council will notify</w:t>
      </w:r>
      <w:r w:rsidR="00724820" w:rsidRPr="00036D6D">
        <w:rPr>
          <w:rFonts w:ascii="Arial" w:hAnsi="Arial" w:cs="Arial"/>
        </w:rPr>
        <w:t xml:space="preserve"> the Principal as soon as practicable as to the nature and expected de</w:t>
      </w:r>
      <w:r w:rsidR="00724820">
        <w:rPr>
          <w:rFonts w:ascii="Arial" w:hAnsi="Arial" w:cs="Arial"/>
        </w:rPr>
        <w:t>lay time, so that the Principal has the opportunity to inspect the situation first hand.</w:t>
      </w:r>
    </w:p>
    <w:p w14:paraId="060FE8A0" w14:textId="77777777" w:rsidR="00724820" w:rsidRDefault="00724820" w:rsidP="00724820">
      <w:pPr>
        <w:rPr>
          <w:rFonts w:ascii="Arial" w:hAnsi="Arial" w:cs="Arial"/>
        </w:rPr>
      </w:pPr>
    </w:p>
    <w:p w14:paraId="2B5C05C9" w14:textId="57CB883B" w:rsidR="000544E1" w:rsidRDefault="000544E1" w:rsidP="00724820">
      <w:pPr>
        <w:rPr>
          <w:rFonts w:ascii="Arial" w:hAnsi="Arial" w:cs="Arial"/>
        </w:rPr>
      </w:pPr>
      <w:r w:rsidRPr="008006E6">
        <w:rPr>
          <w:rFonts w:ascii="Arial" w:hAnsi="Arial" w:cs="Arial"/>
          <w:lang w:val="en-AU"/>
        </w:rPr>
        <w:t xml:space="preserve">The </w:t>
      </w:r>
      <w:r w:rsidR="00114B5F" w:rsidRPr="00547D36">
        <w:rPr>
          <w:rFonts w:ascii="Arial" w:hAnsi="Arial" w:cs="Arial"/>
          <w:highlight w:val="yellow"/>
          <w:lang w:val="en-AU"/>
        </w:rPr>
        <w:t>Road Project</w:t>
      </w:r>
      <w:r w:rsidR="0004003B" w:rsidRPr="00547D36">
        <w:rPr>
          <w:rFonts w:ascii="Arial" w:hAnsi="Arial" w:cs="Arial"/>
          <w:highlight w:val="yellow"/>
          <w:lang w:val="en-AU"/>
        </w:rPr>
        <w:t xml:space="preserve"> </w:t>
      </w:r>
      <w:commentRangeStart w:id="1"/>
      <w:r w:rsidR="0004003B" w:rsidRPr="00547D36">
        <w:rPr>
          <w:rFonts w:ascii="Arial" w:hAnsi="Arial" w:cs="Arial"/>
          <w:highlight w:val="yellow"/>
          <w:lang w:val="en-AU"/>
        </w:rPr>
        <w:t>Officer</w:t>
      </w:r>
      <w:commentRangeEnd w:id="1"/>
      <w:r w:rsidR="00547D36">
        <w:rPr>
          <w:rStyle w:val="CommentReference"/>
        </w:rPr>
        <w:commentReference w:id="1"/>
      </w:r>
      <w:r w:rsidRPr="008006E6">
        <w:rPr>
          <w:rFonts w:ascii="Arial" w:hAnsi="Arial" w:cs="Arial"/>
          <w:lang w:val="en-AU"/>
        </w:rPr>
        <w:t xml:space="preserve"> will keep a record of any additional works due to adverse weather conditions and record the adverse weather start time, work that was in progress, resources on site, actions taken by Council to </w:t>
      </w:r>
      <w:r w:rsidR="008006E6" w:rsidRPr="008006E6">
        <w:rPr>
          <w:rFonts w:ascii="Arial" w:hAnsi="Arial" w:cs="Arial"/>
          <w:lang w:val="en-AU"/>
        </w:rPr>
        <w:t>minimise</w:t>
      </w:r>
      <w:r w:rsidRPr="008006E6">
        <w:rPr>
          <w:rFonts w:ascii="Arial" w:hAnsi="Arial" w:cs="Arial"/>
          <w:lang w:val="en-AU"/>
        </w:rPr>
        <w:t xml:space="preserve"> the damage to the works and the length of the delay</w:t>
      </w:r>
      <w:r>
        <w:rPr>
          <w:rFonts w:ascii="Arial" w:hAnsi="Arial" w:cs="Arial"/>
        </w:rPr>
        <w:t>.</w:t>
      </w:r>
    </w:p>
    <w:p w14:paraId="0456CAB0" w14:textId="77777777" w:rsidR="000544E1" w:rsidRDefault="000544E1" w:rsidP="00724820">
      <w:pPr>
        <w:rPr>
          <w:rFonts w:ascii="Arial" w:hAnsi="Arial" w:cs="Arial"/>
        </w:rPr>
      </w:pPr>
    </w:p>
    <w:p w14:paraId="10AA6D2D" w14:textId="77777777" w:rsidR="00724820" w:rsidRDefault="00724820" w:rsidP="00724820">
      <w:pPr>
        <w:rPr>
          <w:rFonts w:ascii="Arial" w:hAnsi="Arial" w:cs="Arial"/>
          <w:lang w:val="en-AU"/>
        </w:rPr>
      </w:pPr>
      <w:r>
        <w:rPr>
          <w:rFonts w:ascii="Arial" w:hAnsi="Arial" w:cs="Arial"/>
        </w:rPr>
        <w:t xml:space="preserve">Council </w:t>
      </w:r>
      <w:r>
        <w:rPr>
          <w:rFonts w:ascii="Arial" w:hAnsi="Arial" w:cs="Arial"/>
          <w:lang w:val="en-AU"/>
        </w:rPr>
        <w:t xml:space="preserve">recognises that under the terms of the contract it is our responsibility to prepare </w:t>
      </w:r>
      <w:r w:rsidRPr="00724820">
        <w:rPr>
          <w:rFonts w:ascii="Arial" w:hAnsi="Arial" w:cs="Arial"/>
          <w:lang w:val="en-AU"/>
        </w:rPr>
        <w:t xml:space="preserve">all necessary supporting records to demonstrate the additional cost incurred, including, without limitation, details of weather conditions at the site, hours of work time lost, </w:t>
      </w:r>
      <w:r>
        <w:rPr>
          <w:rFonts w:ascii="Arial" w:hAnsi="Arial" w:cs="Arial"/>
          <w:lang w:val="en-AU"/>
        </w:rPr>
        <w:t>p</w:t>
      </w:r>
      <w:r w:rsidRPr="00724820">
        <w:rPr>
          <w:rFonts w:ascii="Arial" w:hAnsi="Arial" w:cs="Arial"/>
          <w:lang w:val="en-AU"/>
        </w:rPr>
        <w:t>lant (idle or active) and labour onsite, details of damage caused by the wet weather and detai</w:t>
      </w:r>
      <w:r>
        <w:rPr>
          <w:rFonts w:ascii="Arial" w:hAnsi="Arial" w:cs="Arial"/>
          <w:lang w:val="en-AU"/>
        </w:rPr>
        <w:t>ls of the costs of replacement materials</w:t>
      </w:r>
    </w:p>
    <w:p w14:paraId="752B0367" w14:textId="77777777" w:rsidR="00724820" w:rsidRDefault="00724820" w:rsidP="00724820">
      <w:pPr>
        <w:rPr>
          <w:rFonts w:ascii="Arial" w:hAnsi="Arial" w:cs="Arial"/>
          <w:lang w:val="en-AU"/>
        </w:rPr>
      </w:pPr>
      <w:bookmarkStart w:id="2" w:name="_GoBack"/>
      <w:bookmarkEnd w:id="2"/>
    </w:p>
    <w:p w14:paraId="0E2E7F21" w14:textId="2C724EFD" w:rsidR="002A79F4" w:rsidRDefault="000544E1">
      <w:pPr>
        <w:rPr>
          <w:rFonts w:ascii="Arial" w:hAnsi="Arial" w:cs="Arial"/>
        </w:rPr>
      </w:pPr>
      <w:r>
        <w:rPr>
          <w:rFonts w:ascii="Arial" w:hAnsi="Arial" w:cs="Arial"/>
          <w:lang w:val="en-AU"/>
        </w:rPr>
        <w:t>If Council determines it will need to claim for losses it will notify the</w:t>
      </w:r>
      <w:r w:rsidR="00724820" w:rsidRPr="00724820">
        <w:rPr>
          <w:rFonts w:ascii="Arial" w:hAnsi="Arial" w:cs="Arial"/>
          <w:lang w:val="en-AU"/>
        </w:rPr>
        <w:t xml:space="preserve"> </w:t>
      </w:r>
      <w:r w:rsidR="0004003B">
        <w:rPr>
          <w:rFonts w:ascii="Arial" w:hAnsi="Arial" w:cs="Arial"/>
          <w:lang w:val="en-AU"/>
        </w:rPr>
        <w:t>TfNSW</w:t>
      </w:r>
      <w:r w:rsidR="00724820" w:rsidRPr="00724820">
        <w:rPr>
          <w:rFonts w:ascii="Arial" w:hAnsi="Arial" w:cs="Arial"/>
          <w:lang w:val="en-AU"/>
        </w:rPr>
        <w:t xml:space="preserve"> within 5 Business Days of the end of the relevant wet weather event</w:t>
      </w:r>
      <w:r>
        <w:rPr>
          <w:rFonts w:ascii="Arial" w:hAnsi="Arial" w:cs="Arial"/>
          <w:lang w:val="en-AU"/>
        </w:rPr>
        <w:t>.</w:t>
      </w:r>
    </w:p>
    <w:p w14:paraId="64525ECF" w14:textId="1E93F6AD" w:rsidR="002A79F4" w:rsidRDefault="002A79F4">
      <w:pPr>
        <w:rPr>
          <w:rFonts w:ascii="Arial" w:hAnsi="Arial" w:cs="Arial"/>
          <w:b/>
        </w:rPr>
      </w:pPr>
    </w:p>
    <w:sectPr w:rsidR="002A79F4" w:rsidSect="0004003B">
      <w:headerReference w:type="default" r:id="rId14"/>
      <w:footerReference w:type="default" r:id="rId15"/>
      <w:pgSz w:w="12240" w:h="15840"/>
      <w:pgMar w:top="1440" w:right="1041" w:bottom="1440" w:left="1134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rne Redemski" w:date="2020-06-02T14:53:00Z" w:initials="AR">
    <w:p w14:paraId="1A2CDA47" w14:textId="134E60A5" w:rsidR="00547D36" w:rsidRDefault="00547D36">
      <w:pPr>
        <w:pStyle w:val="CommentText"/>
      </w:pPr>
      <w:r>
        <w:rPr>
          <w:rStyle w:val="CommentReference"/>
        </w:rPr>
        <w:annotationRef/>
      </w:r>
      <w:r>
        <w:t>Typo – Roads Project Officer</w:t>
      </w:r>
    </w:p>
  </w:comment>
  <w:comment w:id="1" w:author="Arne Redemski" w:date="2020-06-02T14:55:00Z" w:initials="AR">
    <w:p w14:paraId="0C5AB202" w14:textId="198305C1" w:rsidR="00547D36" w:rsidRDefault="00547D36">
      <w:pPr>
        <w:pStyle w:val="CommentText"/>
      </w:pPr>
      <w:r>
        <w:rPr>
          <w:rStyle w:val="CommentReference"/>
        </w:rPr>
        <w:annotationRef/>
      </w:r>
      <w:r>
        <w:t>Typo – Roads Project Officer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A2CDA47" w15:done="0"/>
  <w15:commentEx w15:paraId="0C5AB2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A2CDA47" w16cid:durableId="2280E651"/>
  <w16cid:commentId w16cid:paraId="0C5AB202" w16cid:durableId="2280E6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11D7D" w14:textId="77777777" w:rsidR="00455C00" w:rsidRDefault="00455C00">
      <w:r>
        <w:separator/>
      </w:r>
    </w:p>
  </w:endnote>
  <w:endnote w:type="continuationSeparator" w:id="0">
    <w:p w14:paraId="35545742" w14:textId="77777777" w:rsidR="00455C00" w:rsidRDefault="00455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7AE890" w14:textId="57F7AF9B" w:rsidR="0004003B" w:rsidRPr="0004003B" w:rsidRDefault="0004003B" w:rsidP="0004003B">
    <w:pPr>
      <w:pStyle w:val="Footer"/>
      <w:tabs>
        <w:tab w:val="clear" w:pos="4320"/>
        <w:tab w:val="clear" w:pos="8640"/>
        <w:tab w:val="center" w:pos="4962"/>
        <w:tab w:val="right" w:pos="10206"/>
      </w:tabs>
      <w:rPr>
        <w:rFonts w:ascii="Arial" w:hAnsi="Arial" w:cs="Arial"/>
        <w:sz w:val="16"/>
        <w:szCs w:val="16"/>
      </w:rPr>
    </w:pPr>
    <w:bookmarkStart w:id="3" w:name="footer"/>
    <w:r w:rsidRPr="0004003B">
      <w:rPr>
        <w:rFonts w:ascii="Arial" w:hAnsi="Arial" w:cs="Arial"/>
        <w:sz w:val="16"/>
        <w:szCs w:val="16"/>
      </w:rPr>
      <w:t>Issue 1.0 (</w:t>
    </w:r>
    <w:r w:rsidR="00114B5F">
      <w:rPr>
        <w:rFonts w:ascii="Arial" w:hAnsi="Arial" w:cs="Arial"/>
        <w:sz w:val="16"/>
        <w:szCs w:val="16"/>
      </w:rPr>
      <w:t>2 Jan 2020</w:t>
    </w:r>
    <w:r w:rsidRPr="0004003B">
      <w:rPr>
        <w:rFonts w:ascii="Arial" w:hAnsi="Arial" w:cs="Arial"/>
        <w:sz w:val="16"/>
        <w:szCs w:val="16"/>
      </w:rPr>
      <w:t>)</w:t>
    </w:r>
    <w:bookmarkEnd w:id="3"/>
    <w:r w:rsidRPr="0004003B">
      <w:rPr>
        <w:rFonts w:ascii="Arial" w:hAnsi="Arial" w:cs="Arial"/>
        <w:sz w:val="16"/>
        <w:szCs w:val="16"/>
      </w:rPr>
      <w:t xml:space="preserve"> </w:t>
    </w:r>
    <w:r w:rsidRPr="0004003B">
      <w:rPr>
        <w:rFonts w:ascii="Arial" w:hAnsi="Arial" w:cs="Arial"/>
        <w:sz w:val="16"/>
        <w:szCs w:val="16"/>
      </w:rPr>
      <w:tab/>
      <w:t xml:space="preserve">Next Review: </w:t>
    </w:r>
    <w:r w:rsidR="00114B5F">
      <w:rPr>
        <w:rFonts w:ascii="Arial" w:hAnsi="Arial" w:cs="Arial"/>
        <w:sz w:val="16"/>
        <w:szCs w:val="16"/>
      </w:rPr>
      <w:t>Jan 2021</w:t>
    </w:r>
    <w:r w:rsidRPr="0004003B">
      <w:rPr>
        <w:rFonts w:ascii="Arial" w:hAnsi="Arial" w:cs="Arial"/>
        <w:sz w:val="16"/>
        <w:szCs w:val="16"/>
      </w:rPr>
      <w:tab/>
      <w:t xml:space="preserve">Page </w:t>
    </w:r>
    <w:r w:rsidRPr="0004003B">
      <w:rPr>
        <w:rFonts w:ascii="Arial" w:hAnsi="Arial" w:cs="Arial"/>
        <w:sz w:val="16"/>
        <w:szCs w:val="16"/>
      </w:rPr>
      <w:fldChar w:fldCharType="begin"/>
    </w:r>
    <w:r w:rsidRPr="0004003B">
      <w:rPr>
        <w:rFonts w:ascii="Arial" w:hAnsi="Arial" w:cs="Arial"/>
        <w:sz w:val="16"/>
        <w:szCs w:val="16"/>
      </w:rPr>
      <w:instrText xml:space="preserve"> PAGE </w:instrText>
    </w:r>
    <w:r w:rsidRPr="0004003B">
      <w:rPr>
        <w:rFonts w:ascii="Arial" w:hAnsi="Arial" w:cs="Arial"/>
        <w:sz w:val="16"/>
        <w:szCs w:val="16"/>
      </w:rPr>
      <w:fldChar w:fldCharType="separate"/>
    </w:r>
    <w:r w:rsidRPr="0004003B">
      <w:rPr>
        <w:rFonts w:ascii="Arial" w:hAnsi="Arial" w:cs="Arial"/>
        <w:sz w:val="16"/>
        <w:szCs w:val="16"/>
      </w:rPr>
      <w:t>1</w:t>
    </w:r>
    <w:r w:rsidRPr="0004003B">
      <w:rPr>
        <w:rFonts w:ascii="Arial" w:hAnsi="Arial" w:cs="Arial"/>
        <w:sz w:val="16"/>
        <w:szCs w:val="16"/>
      </w:rPr>
      <w:fldChar w:fldCharType="end"/>
    </w:r>
    <w:r w:rsidRPr="0004003B">
      <w:rPr>
        <w:rFonts w:ascii="Arial" w:hAnsi="Arial" w:cs="Arial"/>
        <w:sz w:val="16"/>
        <w:szCs w:val="16"/>
      </w:rPr>
      <w:t xml:space="preserve"> of </w:t>
    </w:r>
    <w:r w:rsidRPr="0004003B">
      <w:rPr>
        <w:rFonts w:ascii="Arial" w:hAnsi="Arial" w:cs="Arial"/>
        <w:sz w:val="16"/>
        <w:szCs w:val="16"/>
      </w:rPr>
      <w:fldChar w:fldCharType="begin"/>
    </w:r>
    <w:r w:rsidRPr="0004003B">
      <w:rPr>
        <w:rFonts w:ascii="Arial" w:hAnsi="Arial" w:cs="Arial"/>
        <w:sz w:val="16"/>
        <w:szCs w:val="16"/>
      </w:rPr>
      <w:instrText xml:space="preserve"> NUMPAGES </w:instrText>
    </w:r>
    <w:r w:rsidRPr="0004003B">
      <w:rPr>
        <w:rFonts w:ascii="Arial" w:hAnsi="Arial" w:cs="Arial"/>
        <w:sz w:val="16"/>
        <w:szCs w:val="16"/>
      </w:rPr>
      <w:fldChar w:fldCharType="separate"/>
    </w:r>
    <w:r w:rsidRPr="0004003B">
      <w:rPr>
        <w:rFonts w:ascii="Arial" w:hAnsi="Arial" w:cs="Arial"/>
        <w:sz w:val="16"/>
        <w:szCs w:val="16"/>
      </w:rPr>
      <w:t>1</w:t>
    </w:r>
    <w:r w:rsidRPr="0004003B">
      <w:rPr>
        <w:rFonts w:ascii="Arial" w:hAnsi="Arial" w:cs="Arial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D9F41" w14:textId="77777777" w:rsidR="00455C00" w:rsidRDefault="00455C00">
      <w:r>
        <w:separator/>
      </w:r>
    </w:p>
  </w:footnote>
  <w:footnote w:type="continuationSeparator" w:id="0">
    <w:p w14:paraId="72BFFA72" w14:textId="77777777" w:rsidR="00455C00" w:rsidRDefault="00455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9D480F" w14:textId="56170E58" w:rsidR="0004003B" w:rsidRDefault="00114B5F">
    <w:pPr>
      <w:pStyle w:val="Header"/>
    </w:pPr>
    <w:r>
      <w:rPr>
        <w:rFonts w:ascii="Arial" w:hAnsi="Arial" w:cs="Arial"/>
        <w:sz w:val="16"/>
        <w:szCs w:val="16"/>
      </w:rPr>
      <w:t>Singleton</w:t>
    </w:r>
    <w:r w:rsidR="0004003B">
      <w:rPr>
        <w:rFonts w:ascii="Arial" w:hAnsi="Arial" w:cs="Arial"/>
        <w:sz w:val="16"/>
        <w:szCs w:val="16"/>
      </w:rPr>
      <w:t xml:space="preserve"> Council - </w:t>
    </w:r>
    <w:r w:rsidR="0004003B" w:rsidRPr="00847AA9">
      <w:rPr>
        <w:rFonts w:ascii="Arial" w:hAnsi="Arial" w:cs="Arial"/>
        <w:sz w:val="16"/>
        <w:szCs w:val="16"/>
      </w:rPr>
      <w:t>Wet Weather Plan</w:t>
    </w:r>
    <w:r w:rsidR="0004003B">
      <w:rPr>
        <w:rFonts w:ascii="Arial" w:hAnsi="Arial" w:cs="Ari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3665B"/>
    <w:multiLevelType w:val="hybridMultilevel"/>
    <w:tmpl w:val="079075D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A1D54"/>
    <w:multiLevelType w:val="hybridMultilevel"/>
    <w:tmpl w:val="BCD4C7AE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F5018"/>
    <w:multiLevelType w:val="hybridMultilevel"/>
    <w:tmpl w:val="C69CD07E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A61620"/>
    <w:multiLevelType w:val="hybridMultilevel"/>
    <w:tmpl w:val="F26A8798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194C4A"/>
    <w:multiLevelType w:val="hybridMultilevel"/>
    <w:tmpl w:val="AC0275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D47BC"/>
    <w:multiLevelType w:val="hybridMultilevel"/>
    <w:tmpl w:val="644C2C1E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BD32BE"/>
    <w:multiLevelType w:val="hybridMultilevel"/>
    <w:tmpl w:val="D3E0E020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6B0FE7"/>
    <w:multiLevelType w:val="hybridMultilevel"/>
    <w:tmpl w:val="CAEA19C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07B14"/>
    <w:multiLevelType w:val="hybridMultilevel"/>
    <w:tmpl w:val="25102DE2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A6E507D"/>
    <w:multiLevelType w:val="hybridMultilevel"/>
    <w:tmpl w:val="0CE4C7AE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BC2798"/>
    <w:multiLevelType w:val="hybridMultilevel"/>
    <w:tmpl w:val="7A3EF87C"/>
    <w:lvl w:ilvl="0" w:tplc="5B7ABC0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3DECF5F8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CB6A39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6ACEBBF2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CBA876D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0C30E5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9B50DC3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9D4E6662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5776AD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C102C"/>
    <w:multiLevelType w:val="hybridMultilevel"/>
    <w:tmpl w:val="6E843CE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F33B16"/>
    <w:multiLevelType w:val="hybridMultilevel"/>
    <w:tmpl w:val="D1CADE56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8661893"/>
    <w:multiLevelType w:val="multilevel"/>
    <w:tmpl w:val="4A64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58"/>
        </w:tabs>
        <w:ind w:left="95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590C6AF8"/>
    <w:multiLevelType w:val="hybridMultilevel"/>
    <w:tmpl w:val="03F6605E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1984512"/>
    <w:multiLevelType w:val="hybridMultilevel"/>
    <w:tmpl w:val="1386688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7E5634"/>
    <w:multiLevelType w:val="hybridMultilevel"/>
    <w:tmpl w:val="9D3ED1A4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02257C"/>
    <w:multiLevelType w:val="hybridMultilevel"/>
    <w:tmpl w:val="97A63710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8593972"/>
    <w:multiLevelType w:val="hybridMultilevel"/>
    <w:tmpl w:val="26D87792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A4B628F"/>
    <w:multiLevelType w:val="hybridMultilevel"/>
    <w:tmpl w:val="A5960766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A8D37C2"/>
    <w:multiLevelType w:val="hybridMultilevel"/>
    <w:tmpl w:val="A88A3514"/>
    <w:lvl w:ilvl="0" w:tplc="1818B7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9"/>
  </w:num>
  <w:num w:numId="4">
    <w:abstractNumId w:val="2"/>
  </w:num>
  <w:num w:numId="5">
    <w:abstractNumId w:val="18"/>
  </w:num>
  <w:num w:numId="6">
    <w:abstractNumId w:val="8"/>
  </w:num>
  <w:num w:numId="7">
    <w:abstractNumId w:val="12"/>
  </w:num>
  <w:num w:numId="8">
    <w:abstractNumId w:val="3"/>
  </w:num>
  <w:num w:numId="9">
    <w:abstractNumId w:val="9"/>
  </w:num>
  <w:num w:numId="10">
    <w:abstractNumId w:val="16"/>
  </w:num>
  <w:num w:numId="11">
    <w:abstractNumId w:val="1"/>
  </w:num>
  <w:num w:numId="12">
    <w:abstractNumId w:val="20"/>
  </w:num>
  <w:num w:numId="13">
    <w:abstractNumId w:val="14"/>
  </w:num>
  <w:num w:numId="14">
    <w:abstractNumId w:val="6"/>
  </w:num>
  <w:num w:numId="15">
    <w:abstractNumId w:val="17"/>
  </w:num>
  <w:num w:numId="16">
    <w:abstractNumId w:val="11"/>
  </w:num>
  <w:num w:numId="17">
    <w:abstractNumId w:val="0"/>
  </w:num>
  <w:num w:numId="18">
    <w:abstractNumId w:val="15"/>
  </w:num>
  <w:num w:numId="19">
    <w:abstractNumId w:val="10"/>
  </w:num>
  <w:num w:numId="20">
    <w:abstractNumId w:val="7"/>
  </w:num>
  <w:num w:numId="2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00F"/>
    <w:rsid w:val="00003800"/>
    <w:rsid w:val="00015976"/>
    <w:rsid w:val="00021041"/>
    <w:rsid w:val="00036D6D"/>
    <w:rsid w:val="0004003B"/>
    <w:rsid w:val="00045B11"/>
    <w:rsid w:val="00050C98"/>
    <w:rsid w:val="000544E1"/>
    <w:rsid w:val="000649B7"/>
    <w:rsid w:val="000838D2"/>
    <w:rsid w:val="00091F64"/>
    <w:rsid w:val="000C40BA"/>
    <w:rsid w:val="000C5EB8"/>
    <w:rsid w:val="000F1291"/>
    <w:rsid w:val="00107D6C"/>
    <w:rsid w:val="00114B5F"/>
    <w:rsid w:val="00116582"/>
    <w:rsid w:val="00124B9A"/>
    <w:rsid w:val="00140305"/>
    <w:rsid w:val="001419E9"/>
    <w:rsid w:val="001678B7"/>
    <w:rsid w:val="00182363"/>
    <w:rsid w:val="00183BF4"/>
    <w:rsid w:val="001A4150"/>
    <w:rsid w:val="001B5F5E"/>
    <w:rsid w:val="001E519E"/>
    <w:rsid w:val="001E6B59"/>
    <w:rsid w:val="0020337C"/>
    <w:rsid w:val="0021056B"/>
    <w:rsid w:val="00223C29"/>
    <w:rsid w:val="0023665F"/>
    <w:rsid w:val="00237C7B"/>
    <w:rsid w:val="00261682"/>
    <w:rsid w:val="00265373"/>
    <w:rsid w:val="00275453"/>
    <w:rsid w:val="002A2C31"/>
    <w:rsid w:val="002A79F4"/>
    <w:rsid w:val="002B7F95"/>
    <w:rsid w:val="002D3EFD"/>
    <w:rsid w:val="002D5B44"/>
    <w:rsid w:val="003275E5"/>
    <w:rsid w:val="0034772B"/>
    <w:rsid w:val="0035651F"/>
    <w:rsid w:val="00357D27"/>
    <w:rsid w:val="00360460"/>
    <w:rsid w:val="00366E75"/>
    <w:rsid w:val="003A172D"/>
    <w:rsid w:val="003C043C"/>
    <w:rsid w:val="003D1A70"/>
    <w:rsid w:val="003D1D83"/>
    <w:rsid w:val="003E1101"/>
    <w:rsid w:val="003E47FE"/>
    <w:rsid w:val="003F0B38"/>
    <w:rsid w:val="003F0EBD"/>
    <w:rsid w:val="003F5630"/>
    <w:rsid w:val="00401365"/>
    <w:rsid w:val="0040237A"/>
    <w:rsid w:val="00406AB7"/>
    <w:rsid w:val="004073EB"/>
    <w:rsid w:val="0040767B"/>
    <w:rsid w:val="00414662"/>
    <w:rsid w:val="004279FA"/>
    <w:rsid w:val="0043314F"/>
    <w:rsid w:val="00437D54"/>
    <w:rsid w:val="00444F34"/>
    <w:rsid w:val="00455C00"/>
    <w:rsid w:val="004719A7"/>
    <w:rsid w:val="00495DDB"/>
    <w:rsid w:val="004C1625"/>
    <w:rsid w:val="004C4163"/>
    <w:rsid w:val="004F2035"/>
    <w:rsid w:val="0052075D"/>
    <w:rsid w:val="005224CA"/>
    <w:rsid w:val="00540D0F"/>
    <w:rsid w:val="005436B3"/>
    <w:rsid w:val="00547D36"/>
    <w:rsid w:val="0058317A"/>
    <w:rsid w:val="00591DEA"/>
    <w:rsid w:val="005A2FA3"/>
    <w:rsid w:val="005D39E9"/>
    <w:rsid w:val="005D529E"/>
    <w:rsid w:val="005E0E92"/>
    <w:rsid w:val="005E493A"/>
    <w:rsid w:val="006232E2"/>
    <w:rsid w:val="006254AC"/>
    <w:rsid w:val="006369CF"/>
    <w:rsid w:val="00676BB4"/>
    <w:rsid w:val="00681512"/>
    <w:rsid w:val="006B1C84"/>
    <w:rsid w:val="0070047D"/>
    <w:rsid w:val="007032F9"/>
    <w:rsid w:val="00724820"/>
    <w:rsid w:val="00740E2E"/>
    <w:rsid w:val="00747CB9"/>
    <w:rsid w:val="00760A90"/>
    <w:rsid w:val="007B655F"/>
    <w:rsid w:val="007C79AD"/>
    <w:rsid w:val="007D7859"/>
    <w:rsid w:val="008006E6"/>
    <w:rsid w:val="0080300F"/>
    <w:rsid w:val="00803290"/>
    <w:rsid w:val="00806970"/>
    <w:rsid w:val="00817233"/>
    <w:rsid w:val="00833E3A"/>
    <w:rsid w:val="00847AA9"/>
    <w:rsid w:val="008747D4"/>
    <w:rsid w:val="00875C57"/>
    <w:rsid w:val="00881CA8"/>
    <w:rsid w:val="00884C0C"/>
    <w:rsid w:val="008A5A6C"/>
    <w:rsid w:val="008A5C6D"/>
    <w:rsid w:val="008C25C3"/>
    <w:rsid w:val="008C706C"/>
    <w:rsid w:val="008D0D51"/>
    <w:rsid w:val="008E3595"/>
    <w:rsid w:val="008E7401"/>
    <w:rsid w:val="008F6722"/>
    <w:rsid w:val="00916EC7"/>
    <w:rsid w:val="009357B3"/>
    <w:rsid w:val="00937452"/>
    <w:rsid w:val="00940FDF"/>
    <w:rsid w:val="009459E2"/>
    <w:rsid w:val="00947891"/>
    <w:rsid w:val="0098111C"/>
    <w:rsid w:val="00981F43"/>
    <w:rsid w:val="0098306F"/>
    <w:rsid w:val="009973B3"/>
    <w:rsid w:val="00997FC1"/>
    <w:rsid w:val="009B00A2"/>
    <w:rsid w:val="009B5FD5"/>
    <w:rsid w:val="009C5109"/>
    <w:rsid w:val="009D3AF2"/>
    <w:rsid w:val="009F0E7F"/>
    <w:rsid w:val="00A009DF"/>
    <w:rsid w:val="00A020F3"/>
    <w:rsid w:val="00A334DC"/>
    <w:rsid w:val="00A354B4"/>
    <w:rsid w:val="00A460E6"/>
    <w:rsid w:val="00A65CBE"/>
    <w:rsid w:val="00A67E74"/>
    <w:rsid w:val="00A7565E"/>
    <w:rsid w:val="00A7621E"/>
    <w:rsid w:val="00A9075E"/>
    <w:rsid w:val="00A94D10"/>
    <w:rsid w:val="00AA7080"/>
    <w:rsid w:val="00AC554E"/>
    <w:rsid w:val="00AF15FF"/>
    <w:rsid w:val="00AF77A2"/>
    <w:rsid w:val="00B03733"/>
    <w:rsid w:val="00B0442B"/>
    <w:rsid w:val="00B35C35"/>
    <w:rsid w:val="00B6597C"/>
    <w:rsid w:val="00B856CD"/>
    <w:rsid w:val="00B923DD"/>
    <w:rsid w:val="00B92C27"/>
    <w:rsid w:val="00BA4668"/>
    <w:rsid w:val="00BB0C15"/>
    <w:rsid w:val="00BB3D05"/>
    <w:rsid w:val="00BF1B93"/>
    <w:rsid w:val="00C1084C"/>
    <w:rsid w:val="00C1351C"/>
    <w:rsid w:val="00C14CB2"/>
    <w:rsid w:val="00C3038A"/>
    <w:rsid w:val="00C3518E"/>
    <w:rsid w:val="00C369A5"/>
    <w:rsid w:val="00C438B6"/>
    <w:rsid w:val="00C46782"/>
    <w:rsid w:val="00C46D37"/>
    <w:rsid w:val="00C46F2D"/>
    <w:rsid w:val="00C53CF1"/>
    <w:rsid w:val="00C672A7"/>
    <w:rsid w:val="00C81F50"/>
    <w:rsid w:val="00CB3C50"/>
    <w:rsid w:val="00CB4509"/>
    <w:rsid w:val="00CC181B"/>
    <w:rsid w:val="00CC400B"/>
    <w:rsid w:val="00CD5002"/>
    <w:rsid w:val="00CD6750"/>
    <w:rsid w:val="00CE031A"/>
    <w:rsid w:val="00D16E4B"/>
    <w:rsid w:val="00D2625A"/>
    <w:rsid w:val="00D32154"/>
    <w:rsid w:val="00D47608"/>
    <w:rsid w:val="00D559A3"/>
    <w:rsid w:val="00D76F53"/>
    <w:rsid w:val="00DA0468"/>
    <w:rsid w:val="00DA52F7"/>
    <w:rsid w:val="00DB5D0D"/>
    <w:rsid w:val="00DF494B"/>
    <w:rsid w:val="00DF56AB"/>
    <w:rsid w:val="00E0230B"/>
    <w:rsid w:val="00E21880"/>
    <w:rsid w:val="00E22111"/>
    <w:rsid w:val="00E479FC"/>
    <w:rsid w:val="00E60381"/>
    <w:rsid w:val="00E67B4F"/>
    <w:rsid w:val="00EB33E6"/>
    <w:rsid w:val="00ED702C"/>
    <w:rsid w:val="00EE1BE5"/>
    <w:rsid w:val="00EE30A4"/>
    <w:rsid w:val="00EF5BD4"/>
    <w:rsid w:val="00F20C7B"/>
    <w:rsid w:val="00F2677F"/>
    <w:rsid w:val="00F32793"/>
    <w:rsid w:val="00F349FD"/>
    <w:rsid w:val="00F4719D"/>
    <w:rsid w:val="00F60B67"/>
    <w:rsid w:val="00F87879"/>
    <w:rsid w:val="00FA23D0"/>
    <w:rsid w:val="00FA39B1"/>
    <w:rsid w:val="00F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C241B"/>
  <w15:docId w15:val="{18271ED2-378C-4857-8A01-70F32AD2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AC554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649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0649B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3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16582"/>
  </w:style>
  <w:style w:type="character" w:styleId="Hyperlink">
    <w:name w:val="Hyperlink"/>
    <w:basedOn w:val="DefaultParagraphFont"/>
    <w:rsid w:val="0034772B"/>
    <w:rPr>
      <w:color w:val="0000FF"/>
      <w:u w:val="single"/>
    </w:rPr>
  </w:style>
  <w:style w:type="paragraph" w:styleId="BalloonText">
    <w:name w:val="Balloon Text"/>
    <w:basedOn w:val="Normal"/>
    <w:semiHidden/>
    <w:rsid w:val="0000380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B923D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47CB9"/>
    <w:pPr>
      <w:ind w:left="720"/>
      <w:contextualSpacing/>
    </w:pPr>
  </w:style>
  <w:style w:type="paragraph" w:customStyle="1" w:styleId="CoverTitle2">
    <w:name w:val="CoverTitle2"/>
    <w:basedOn w:val="Normal"/>
    <w:rsid w:val="00747CB9"/>
    <w:pPr>
      <w:tabs>
        <w:tab w:val="right" w:pos="9072"/>
      </w:tabs>
      <w:spacing w:before="2880"/>
      <w:jc w:val="right"/>
    </w:pPr>
    <w:rPr>
      <w:rFonts w:ascii="Arial" w:hAnsi="Arial"/>
      <w:smallCaps/>
      <w:spacing w:val="10"/>
      <w:sz w:val="56"/>
      <w:szCs w:val="20"/>
      <w:lang w:val="en-AU"/>
    </w:rPr>
  </w:style>
  <w:style w:type="character" w:styleId="CommentReference">
    <w:name w:val="annotation reference"/>
    <w:basedOn w:val="DefaultParagraphFont"/>
    <w:rsid w:val="00F87879"/>
    <w:rPr>
      <w:sz w:val="16"/>
      <w:szCs w:val="16"/>
    </w:rPr>
  </w:style>
  <w:style w:type="paragraph" w:styleId="CommentText">
    <w:name w:val="annotation text"/>
    <w:basedOn w:val="Normal"/>
    <w:link w:val="CommentTextChar"/>
    <w:rsid w:val="00F87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8787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87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87879"/>
    <w:rPr>
      <w:b/>
      <w:bCs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04003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5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bom.gov.au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1.png@01D6090C.22A8705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DAAE2-D7E7-4515-91F6-7617E17F3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255374EA</Template>
  <TotalTime>105</TotalTime>
  <Pages>7</Pages>
  <Words>1136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Links>
    <vt:vector size="6" baseType="variant">
      <vt:variant>
        <vt:i4>8060965</vt:i4>
      </vt:variant>
      <vt:variant>
        <vt:i4>0</vt:i4>
      </vt:variant>
      <vt:variant>
        <vt:i4>0</vt:i4>
      </vt:variant>
      <vt:variant>
        <vt:i4>5</vt:i4>
      </vt:variant>
      <vt:variant>
        <vt:lpwstr>http://www.bom.gov.au/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Arne Redemski</cp:lastModifiedBy>
  <cp:revision>3</cp:revision>
  <cp:lastPrinted>2016-06-14T23:05:00Z</cp:lastPrinted>
  <dcterms:created xsi:type="dcterms:W3CDTF">2016-09-22T11:00:00Z</dcterms:created>
  <dcterms:modified xsi:type="dcterms:W3CDTF">2020-06-02T04:56:00Z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AdHocReviewCycleID">
    <vt:i4>1163034499</vt:i4>
  </property>
  <property fmtid="{D5CDD505-2E9C-101B-9397-08002B2CF9AE}" pid="4" name="_EmailSubject">
    <vt:lpwstr>Sample wet weather plan</vt:lpwstr>
  </property>
  <property fmtid="{D5CDD505-2E9C-101B-9397-08002B2CF9AE}" pid="5" name="_AuthorEmail">
    <vt:lpwstr>Jeff_HALL@rta.nsw.gov.au</vt:lpwstr>
  </property>
  <property fmtid="{D5CDD505-2E9C-101B-9397-08002B2CF9AE}" pid="6" name="_AuthorEmailDisplayName">
    <vt:lpwstr>HALL Jeffrey W</vt:lpwstr>
  </property>
  <property fmtid="{D5CDD505-2E9C-101B-9397-08002B2CF9AE}" pid="7" name="_PreviousAdHocReviewCycleID">
    <vt:i4>1089531716</vt:i4>
  </property>
  <property fmtid="{D5CDD505-2E9C-101B-9397-08002B2CF9AE}" pid="8" name="_ReviewingToolsShownOnce">
    <vt:lpwstr/>
  </property>
</Properties>
</file>