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985"/>
        <w:gridCol w:w="716"/>
        <w:gridCol w:w="709"/>
        <w:gridCol w:w="725"/>
        <w:gridCol w:w="134"/>
        <w:gridCol w:w="567"/>
        <w:gridCol w:w="280"/>
        <w:gridCol w:w="433"/>
        <w:gridCol w:w="134"/>
        <w:gridCol w:w="285"/>
        <w:gridCol w:w="656"/>
        <w:gridCol w:w="194"/>
        <w:gridCol w:w="751"/>
        <w:gridCol w:w="518"/>
        <w:gridCol w:w="850"/>
      </w:tblGrid>
      <w:tr w:rsidR="003077BD" w:rsidRPr="005F12C3" w14:paraId="0548A26D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A985" w14:textId="77777777" w:rsidR="003077BD" w:rsidRPr="00700EB4" w:rsidRDefault="003077BD" w:rsidP="0060282F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Project:</w:t>
            </w:r>
          </w:p>
        </w:tc>
        <w:tc>
          <w:tcPr>
            <w:tcW w:w="69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1E8B" w14:textId="77777777" w:rsidR="003077BD" w:rsidRPr="00700EB4" w:rsidRDefault="003077BD" w:rsidP="003077BD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</w:tr>
      <w:tr w:rsidR="00F573E6" w:rsidRPr="005F12C3" w14:paraId="5B683766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E09A" w14:textId="77777777" w:rsidR="00A1562C" w:rsidRPr="00700EB4" w:rsidRDefault="00A1562C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NCR/CAR No:</w:t>
            </w:r>
          </w:p>
        </w:tc>
        <w:tc>
          <w:tcPr>
            <w:tcW w:w="69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45D7" w14:textId="77777777" w:rsidR="00A1562C" w:rsidRPr="00700EB4" w:rsidRDefault="004C2B34" w:rsidP="003077BD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001</w:t>
            </w:r>
          </w:p>
        </w:tc>
      </w:tr>
      <w:tr w:rsidR="00F573E6" w:rsidRPr="005F12C3" w14:paraId="5DF76080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2C48" w14:textId="77777777" w:rsidR="00A1562C" w:rsidRPr="00700EB4" w:rsidRDefault="00A1562C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Issue Identified By:</w:t>
            </w:r>
          </w:p>
        </w:tc>
        <w:tc>
          <w:tcPr>
            <w:tcW w:w="3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9308" w14:textId="77777777" w:rsidR="00A1562C" w:rsidRPr="00700EB4" w:rsidRDefault="00A1562C" w:rsidP="00D82464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81AF" w14:textId="77777777" w:rsidR="00A1562C" w:rsidRPr="00700EB4" w:rsidRDefault="00A1562C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Date:</w:t>
            </w:r>
          </w:p>
        </w:tc>
        <w:tc>
          <w:tcPr>
            <w:tcW w:w="2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E001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</w:tr>
      <w:tr w:rsidR="00F573E6" w:rsidRPr="005F12C3" w14:paraId="2D3DAAAA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C0B" w14:textId="77777777" w:rsidR="00A1562C" w:rsidRPr="00700EB4" w:rsidRDefault="00A1562C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NCR/CAR Issued to:</w:t>
            </w:r>
          </w:p>
        </w:tc>
        <w:tc>
          <w:tcPr>
            <w:tcW w:w="3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2144" w14:textId="77777777" w:rsidR="00A1562C" w:rsidRPr="00700EB4" w:rsidRDefault="00A1562C" w:rsidP="00BC7755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FD81" w14:textId="77777777" w:rsidR="00A1562C" w:rsidRPr="00700EB4" w:rsidRDefault="00A1562C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Date:</w:t>
            </w:r>
          </w:p>
        </w:tc>
        <w:tc>
          <w:tcPr>
            <w:tcW w:w="2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027F" w14:textId="77777777" w:rsidR="00A1562C" w:rsidRPr="00700EB4" w:rsidRDefault="00A1562C" w:rsidP="005F12C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</w:tr>
      <w:tr w:rsidR="003077BD" w:rsidRPr="005F12C3" w14:paraId="662B2475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FE38" w14:textId="77777777" w:rsidR="003077BD" w:rsidRPr="00700EB4" w:rsidRDefault="003077BD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NCR/CAR Category: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889B" w14:textId="77777777" w:rsidR="003077BD" w:rsidRPr="00700EB4" w:rsidRDefault="003077BD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6"/>
                <w:szCs w:val="18"/>
                <w:lang w:val="en-US"/>
              </w:rPr>
              <w:t>WHS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691E" w14:textId="77777777" w:rsidR="003077BD" w:rsidRPr="00700EB4" w:rsidRDefault="00BC7755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7053" w14:textId="77777777" w:rsidR="003077BD" w:rsidRPr="00700EB4" w:rsidRDefault="003077BD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6"/>
                <w:szCs w:val="18"/>
                <w:lang w:val="en-US"/>
              </w:rPr>
              <w:t>Quality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047B" w14:textId="77777777" w:rsidR="003077BD" w:rsidRPr="00700EB4" w:rsidRDefault="00BC7755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C4D6" w14:textId="77777777" w:rsidR="003077BD" w:rsidRPr="00700EB4" w:rsidRDefault="003077BD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6"/>
                <w:szCs w:val="18"/>
                <w:lang w:val="en-US"/>
              </w:rPr>
              <w:t>Enviro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4426" w14:textId="77777777" w:rsidR="003077BD" w:rsidRPr="00700EB4" w:rsidRDefault="00BC7755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29B0" w14:textId="77777777" w:rsidR="003077BD" w:rsidRPr="00700EB4" w:rsidRDefault="00D82464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6"/>
                <w:szCs w:val="18"/>
                <w:lang w:val="en-US"/>
              </w:rPr>
              <w:t>Traffic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3482" w14:textId="77777777" w:rsidR="003077BD" w:rsidRPr="00700EB4" w:rsidRDefault="004C2B34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</w:tr>
      <w:tr w:rsidR="00F573E6" w:rsidRPr="005F12C3" w14:paraId="69F12849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22966A" w14:textId="77777777" w:rsidR="00A1562C" w:rsidRPr="00700EB4" w:rsidRDefault="003077BD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 xml:space="preserve">Section 1: </w:t>
            </w:r>
            <w:r w:rsidR="00A1562C" w:rsidRPr="00700EB4">
              <w:rPr>
                <w:b/>
                <w:sz w:val="18"/>
                <w:szCs w:val="18"/>
                <w:lang w:val="en-US"/>
              </w:rPr>
              <w:t xml:space="preserve">Details of Non-Conformance/Corrective </w:t>
            </w:r>
            <w:r w:rsidR="00BC7755" w:rsidRPr="00700EB4">
              <w:rPr>
                <w:b/>
                <w:sz w:val="18"/>
                <w:szCs w:val="18"/>
                <w:lang w:val="en-US"/>
              </w:rPr>
              <w:t>Action</w:t>
            </w:r>
          </w:p>
        </w:tc>
      </w:tr>
      <w:tr w:rsidR="00F573E6" w:rsidRPr="005F12C3" w14:paraId="3EF4006E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792B" w14:textId="77777777" w:rsidR="003077BD" w:rsidRPr="00700EB4" w:rsidRDefault="003077BD" w:rsidP="00D82464">
            <w:pPr>
              <w:spacing w:after="240"/>
              <w:rPr>
                <w:sz w:val="18"/>
                <w:szCs w:val="18"/>
                <w:lang w:val="en-US"/>
              </w:rPr>
            </w:pPr>
          </w:p>
          <w:p w14:paraId="116C621B" w14:textId="77777777" w:rsidR="00D82464" w:rsidRPr="00700EB4" w:rsidRDefault="00D82464" w:rsidP="00D82464">
            <w:pPr>
              <w:spacing w:after="240"/>
              <w:rPr>
                <w:sz w:val="18"/>
                <w:szCs w:val="18"/>
                <w:lang w:val="en-US"/>
              </w:rPr>
            </w:pPr>
          </w:p>
          <w:p w14:paraId="05FC667A" w14:textId="77777777" w:rsidR="00D82464" w:rsidRPr="00700EB4" w:rsidRDefault="00D82464" w:rsidP="00D82464">
            <w:pPr>
              <w:spacing w:after="240"/>
              <w:rPr>
                <w:sz w:val="18"/>
                <w:szCs w:val="18"/>
                <w:lang w:val="en-US"/>
              </w:rPr>
            </w:pPr>
          </w:p>
        </w:tc>
      </w:tr>
      <w:tr w:rsidR="003077BD" w:rsidRPr="003077BD" w14:paraId="77342B8E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58F3" w14:textId="77777777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 xml:space="preserve">Name: 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25B6" w14:textId="77777777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A33D" w14:textId="77777777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Position: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391F" w14:textId="3E1897C5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</w:tr>
      <w:tr w:rsidR="003077BD" w:rsidRPr="003077BD" w14:paraId="55157DBD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E9DD" w14:textId="77777777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Signature: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7FC1" w14:textId="77777777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D8FF" w14:textId="77777777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Date: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65DB" w14:textId="77777777" w:rsidR="003077BD" w:rsidRPr="00700EB4" w:rsidRDefault="003077BD" w:rsidP="003077BD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</w:tr>
      <w:tr w:rsidR="00F573E6" w:rsidRPr="005F12C3" w14:paraId="0751784F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85AD2D" w14:textId="77777777" w:rsidR="00A1562C" w:rsidRPr="00700EB4" w:rsidRDefault="003077BD" w:rsidP="003077BD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 xml:space="preserve">Section 2: </w:t>
            </w:r>
            <w:r w:rsidR="00063894" w:rsidRPr="00700EB4">
              <w:rPr>
                <w:b/>
                <w:sz w:val="18"/>
                <w:szCs w:val="18"/>
                <w:lang w:val="en-US"/>
              </w:rPr>
              <w:t>Proposed a</w:t>
            </w:r>
            <w:r w:rsidR="00A1562C" w:rsidRPr="00700EB4">
              <w:rPr>
                <w:b/>
                <w:sz w:val="18"/>
                <w:szCs w:val="18"/>
                <w:lang w:val="en-US"/>
              </w:rPr>
              <w:t xml:space="preserve">ction to be undertaken to </w:t>
            </w:r>
            <w:r w:rsidRPr="00700EB4">
              <w:rPr>
                <w:b/>
                <w:sz w:val="18"/>
                <w:szCs w:val="18"/>
                <w:lang w:val="en-US"/>
              </w:rPr>
              <w:t>rectify the issue</w:t>
            </w:r>
          </w:p>
        </w:tc>
      </w:tr>
      <w:tr w:rsidR="00F573E6" w:rsidRPr="005F12C3" w14:paraId="4961649B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23D2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0448272E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5F13B4CD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120BF2F1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6F73D28D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</w:tr>
      <w:tr w:rsidR="003077BD" w:rsidRPr="003077BD" w14:paraId="4C2F8C4D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720A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 xml:space="preserve">Name: 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BA67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FA47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Position: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4F2F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</w:tr>
      <w:tr w:rsidR="003077BD" w:rsidRPr="003077BD" w14:paraId="2E1FCE03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31B9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Signature: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788C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73BE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Date: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149E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</w:tr>
      <w:tr w:rsidR="00F573E6" w:rsidRPr="005F12C3" w14:paraId="498776B9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2F100D" w14:textId="77777777" w:rsidR="00A1562C" w:rsidRPr="00700EB4" w:rsidRDefault="003077BD" w:rsidP="003077BD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b/>
                <w:sz w:val="18"/>
                <w:szCs w:val="18"/>
                <w:lang w:val="en-US"/>
              </w:rPr>
              <w:t>Section 3: NCR/CAR Close out</w:t>
            </w:r>
          </w:p>
        </w:tc>
      </w:tr>
      <w:tr w:rsidR="00F573E6" w:rsidRPr="005F12C3" w14:paraId="466DE727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734B" w14:textId="77777777" w:rsidR="00A1562C" w:rsidRPr="00700EB4" w:rsidRDefault="00A1562C" w:rsidP="00F36203">
            <w:pPr>
              <w:spacing w:before="60" w:after="60"/>
              <w:rPr>
                <w:b/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t>Action undertaken to rectify the issue (if differing from proposed action):</w:t>
            </w:r>
          </w:p>
        </w:tc>
      </w:tr>
      <w:tr w:rsidR="00F573E6" w:rsidRPr="005F12C3" w14:paraId="2BDE8823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9405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7EC036EA" w14:textId="77777777" w:rsidR="005F12C3" w:rsidRPr="00700EB4" w:rsidRDefault="005F12C3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2F07AA91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54274FEC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0331E302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</w:tr>
      <w:tr w:rsidR="00F573E6" w:rsidRPr="005F12C3" w14:paraId="2E9ED597" w14:textId="77777777" w:rsidTr="003077BD">
        <w:tc>
          <w:tcPr>
            <w:tcW w:w="53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7A57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t>Was the action taken successful in rectifying the issue?</w:t>
            </w:r>
          </w:p>
        </w:tc>
        <w:tc>
          <w:tcPr>
            <w:tcW w:w="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1AFE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75BE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A9FA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t>No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BF3F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</w:tr>
      <w:tr w:rsidR="00F573E6" w:rsidRPr="005F12C3" w14:paraId="315880B4" w14:textId="77777777" w:rsidTr="003077BD">
        <w:tc>
          <w:tcPr>
            <w:tcW w:w="53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C585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t>Was further action necessary? If yes, describe below.</w:t>
            </w:r>
          </w:p>
        </w:tc>
        <w:tc>
          <w:tcPr>
            <w:tcW w:w="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339F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05FE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DA0F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t>No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4F42" w14:textId="77777777" w:rsidR="00A1562C" w:rsidRPr="00700EB4" w:rsidRDefault="00A1562C" w:rsidP="00F36203">
            <w:pPr>
              <w:spacing w:before="60" w:after="60"/>
              <w:jc w:val="center"/>
              <w:rPr>
                <w:sz w:val="18"/>
                <w:szCs w:val="18"/>
                <w:lang w:val="en-US"/>
              </w:rPr>
            </w:pPr>
            <w:r w:rsidRPr="00700EB4">
              <w:rPr>
                <w:sz w:val="18"/>
                <w:szCs w:val="18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0EB4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="002032A9">
              <w:rPr>
                <w:sz w:val="18"/>
                <w:szCs w:val="18"/>
                <w:lang w:val="en-US"/>
              </w:rPr>
            </w:r>
            <w:r w:rsidR="002032A9">
              <w:rPr>
                <w:sz w:val="18"/>
                <w:szCs w:val="18"/>
                <w:lang w:val="en-US"/>
              </w:rPr>
              <w:fldChar w:fldCharType="separate"/>
            </w:r>
            <w:r w:rsidRPr="00700EB4">
              <w:rPr>
                <w:sz w:val="18"/>
                <w:szCs w:val="18"/>
                <w:lang w:val="en-US"/>
              </w:rPr>
              <w:fldChar w:fldCharType="end"/>
            </w:r>
          </w:p>
        </w:tc>
      </w:tr>
      <w:tr w:rsidR="00F573E6" w:rsidRPr="005F12C3" w14:paraId="6EE3FD66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382F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72CE1ECA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688022AB" w14:textId="77777777" w:rsidR="005F12C3" w:rsidRPr="00700EB4" w:rsidRDefault="005F12C3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16BEDA8F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  <w:p w14:paraId="32D34AA9" w14:textId="77777777" w:rsidR="00A1562C" w:rsidRPr="00700EB4" w:rsidRDefault="00A1562C" w:rsidP="00F36203">
            <w:pPr>
              <w:spacing w:before="60" w:after="60"/>
              <w:rPr>
                <w:sz w:val="18"/>
                <w:szCs w:val="18"/>
                <w:lang w:val="en-US"/>
              </w:rPr>
            </w:pPr>
          </w:p>
        </w:tc>
      </w:tr>
      <w:tr w:rsidR="003077BD" w:rsidRPr="003077BD" w14:paraId="4963EBE5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2140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 xml:space="preserve">Name: 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5D01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D783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Position: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A8DC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</w:tr>
      <w:tr w:rsidR="003077BD" w:rsidRPr="003077BD" w14:paraId="18ED01E5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8038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Signature: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9785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A57B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  <w:r w:rsidRPr="00700EB4">
              <w:rPr>
                <w:b/>
                <w:sz w:val="16"/>
                <w:szCs w:val="18"/>
                <w:lang w:val="en-US"/>
              </w:rPr>
              <w:t>Date: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2331" w14:textId="77777777" w:rsidR="003077BD" w:rsidRPr="00700EB4" w:rsidRDefault="003077BD" w:rsidP="0060282F">
            <w:pPr>
              <w:spacing w:before="60" w:after="60"/>
              <w:rPr>
                <w:b/>
                <w:sz w:val="16"/>
                <w:szCs w:val="18"/>
                <w:lang w:val="en-US"/>
              </w:rPr>
            </w:pPr>
          </w:p>
        </w:tc>
      </w:tr>
    </w:tbl>
    <w:p w14:paraId="576E61AB" w14:textId="77777777" w:rsidR="00E472E1" w:rsidRPr="005F12C3" w:rsidRDefault="00E472E1" w:rsidP="00B360D3">
      <w:pPr>
        <w:rPr>
          <w:color w:val="000066"/>
          <w:sz w:val="18"/>
          <w:szCs w:val="18"/>
          <w:lang w:val="en-US"/>
        </w:rPr>
      </w:pPr>
    </w:p>
    <w:sectPr w:rsidR="00E472E1" w:rsidRPr="005F12C3" w:rsidSect="00D82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7" w:right="1133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65B5E9" w14:textId="77777777" w:rsidR="002032A9" w:rsidRDefault="002032A9" w:rsidP="00050D41">
      <w:r>
        <w:separator/>
      </w:r>
    </w:p>
  </w:endnote>
  <w:endnote w:type="continuationSeparator" w:id="0">
    <w:p w14:paraId="585AFD35" w14:textId="77777777" w:rsidR="002032A9" w:rsidRDefault="002032A9" w:rsidP="0005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828AF1" w14:textId="77777777" w:rsidR="00AB29D0" w:rsidRDefault="00AB2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8ABA4" w14:textId="67412801" w:rsidR="00F36203" w:rsidRPr="00A321ED" w:rsidRDefault="005276C4" w:rsidP="006C28A6">
    <w:pPr>
      <w:pStyle w:val="Footer"/>
      <w:rPr>
        <w:rFonts w:ascii="Arial" w:hAnsi="Arial" w:cs="Arial"/>
        <w:sz w:val="8"/>
      </w:rPr>
    </w:pPr>
    <w:r w:rsidRPr="00394A54">
      <w:rPr>
        <w:rFonts w:ascii="Arial" w:hAnsi="Arial" w:cs="Arial"/>
        <w:sz w:val="16"/>
        <w:szCs w:val="16"/>
      </w:rPr>
      <w:t xml:space="preserve">Issue </w:t>
    </w:r>
    <w:r>
      <w:rPr>
        <w:rFonts w:ascii="Arial" w:hAnsi="Arial" w:cs="Arial"/>
        <w:sz w:val="16"/>
        <w:szCs w:val="16"/>
      </w:rPr>
      <w:t>1</w:t>
    </w:r>
    <w:r w:rsidRPr="00394A54">
      <w:rPr>
        <w:rFonts w:ascii="Arial" w:hAnsi="Arial" w:cs="Arial"/>
        <w:sz w:val="16"/>
        <w:szCs w:val="16"/>
      </w:rPr>
      <w:t>.0 (</w:t>
    </w:r>
    <w:r>
      <w:rPr>
        <w:rFonts w:ascii="Arial" w:hAnsi="Arial" w:cs="Arial"/>
        <w:sz w:val="16"/>
        <w:szCs w:val="16"/>
      </w:rPr>
      <w:t>2 Jan 2020</w:t>
    </w:r>
    <w:r w:rsidRPr="00394A54">
      <w:rPr>
        <w:rFonts w:ascii="Arial" w:hAnsi="Arial" w:cs="Arial"/>
        <w:sz w:val="16"/>
        <w:szCs w:val="16"/>
      </w:rPr>
      <w:t xml:space="preserve">) </w:t>
    </w:r>
    <w:r w:rsidRPr="00394A54">
      <w:rPr>
        <w:rFonts w:ascii="Arial" w:hAnsi="Arial" w:cs="Arial"/>
        <w:sz w:val="16"/>
        <w:szCs w:val="16"/>
      </w:rPr>
      <w:tab/>
      <w:t xml:space="preserve">Next Review: </w:t>
    </w:r>
    <w:r>
      <w:rPr>
        <w:rFonts w:ascii="Arial" w:hAnsi="Arial" w:cs="Arial"/>
        <w:sz w:val="16"/>
        <w:szCs w:val="16"/>
      </w:rPr>
      <w:t xml:space="preserve">Jan </w:t>
    </w:r>
    <w:r w:rsidRPr="00394A54">
      <w:rPr>
        <w:rFonts w:ascii="Arial" w:hAnsi="Arial" w:cs="Arial"/>
        <w:sz w:val="16"/>
        <w:szCs w:val="16"/>
      </w:rPr>
      <w:t>202</w:t>
    </w:r>
    <w:r>
      <w:rPr>
        <w:rFonts w:ascii="Arial" w:hAnsi="Arial" w:cs="Arial"/>
        <w:sz w:val="16"/>
        <w:szCs w:val="16"/>
      </w:rPr>
      <w:t>1</w:t>
    </w:r>
    <w:r w:rsidR="00234962" w:rsidRPr="00234962">
      <w:rPr>
        <w:rFonts w:ascii="Arial" w:hAnsi="Arial" w:cs="Arial"/>
        <w:sz w:val="16"/>
        <w:szCs w:val="16"/>
      </w:rPr>
      <w:tab/>
      <w:t>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687DD" w14:textId="77777777" w:rsidR="00AB29D0" w:rsidRDefault="00AB2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45E2E" w14:textId="77777777" w:rsidR="002032A9" w:rsidRDefault="002032A9" w:rsidP="00050D41">
      <w:r>
        <w:separator/>
      </w:r>
    </w:p>
  </w:footnote>
  <w:footnote w:type="continuationSeparator" w:id="0">
    <w:p w14:paraId="18599F87" w14:textId="77777777" w:rsidR="002032A9" w:rsidRDefault="002032A9" w:rsidP="00050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9B5B3" w14:textId="77777777" w:rsidR="00AB29D0" w:rsidRDefault="00AB29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A9B79" w14:textId="6AB27361" w:rsidR="00D82464" w:rsidRPr="00D82464" w:rsidRDefault="00D82464" w:rsidP="00D82464">
    <w:pPr>
      <w:jc w:val="right"/>
    </w:pPr>
    <w:r>
      <w:t xml:space="preserve">   </w:t>
    </w:r>
  </w:p>
  <w:p w14:paraId="378AAF8E" w14:textId="03F321C4" w:rsidR="00234962" w:rsidRDefault="00AB29D0" w:rsidP="00D82464">
    <w:pPr>
      <w:pStyle w:val="AppendixHeading1"/>
      <w:numPr>
        <w:ilvl w:val="0"/>
        <w:numId w:val="0"/>
      </w:numPr>
      <w:spacing w:before="0"/>
      <w:ind w:left="-142" w:right="-23"/>
      <w:rPr>
        <w:b w:val="0"/>
        <w:sz w:val="24"/>
        <w:szCs w:val="24"/>
      </w:rPr>
    </w:pPr>
    <w:r>
      <w:rPr>
        <w:sz w:val="40"/>
        <w:szCs w:val="40"/>
      </w:rPr>
      <w:drawing>
        <wp:anchor distT="0" distB="0" distL="114300" distR="114300" simplePos="0" relativeHeight="251659776" behindDoc="1" locked="0" layoutInCell="1" allowOverlap="1" wp14:anchorId="7FBA1C30" wp14:editId="228CE540">
          <wp:simplePos x="0" y="0"/>
          <wp:positionH relativeFrom="margin">
            <wp:posOffset>4475480</wp:posOffset>
          </wp:positionH>
          <wp:positionV relativeFrom="margin">
            <wp:posOffset>-887730</wp:posOffset>
          </wp:positionV>
          <wp:extent cx="1446530" cy="6870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6530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C7EA92" w14:textId="203A9F04" w:rsidR="00234962" w:rsidRDefault="00234962" w:rsidP="00D82464">
    <w:pPr>
      <w:pStyle w:val="AppendixHeading1"/>
      <w:numPr>
        <w:ilvl w:val="0"/>
        <w:numId w:val="0"/>
      </w:numPr>
      <w:spacing w:before="0"/>
      <w:ind w:left="-142" w:right="-23"/>
      <w:rPr>
        <w:b w:val="0"/>
        <w:sz w:val="24"/>
        <w:szCs w:val="24"/>
      </w:rPr>
    </w:pPr>
  </w:p>
  <w:p w14:paraId="0B1B677F" w14:textId="2DE00AF6" w:rsidR="00D82464" w:rsidRPr="00D82464" w:rsidRDefault="00D82464" w:rsidP="00D82464">
    <w:pPr>
      <w:pStyle w:val="AppendixHeading1"/>
      <w:numPr>
        <w:ilvl w:val="0"/>
        <w:numId w:val="0"/>
      </w:numPr>
      <w:spacing w:before="0"/>
      <w:ind w:left="-142" w:right="-23"/>
      <w:rPr>
        <w:b w:val="0"/>
        <w:sz w:val="24"/>
        <w:szCs w:val="24"/>
      </w:rPr>
    </w:pPr>
    <w:r w:rsidRPr="00D82464">
      <w:rPr>
        <w:b w:val="0"/>
        <w:sz w:val="24"/>
        <w:szCs w:val="24"/>
      </w:rPr>
      <w:t>Corrective Action Request (CAR) Notification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14356" w14:textId="77777777" w:rsidR="00AB29D0" w:rsidRDefault="00AB29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360CBB32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0C54F5"/>
    <w:multiLevelType w:val="hybridMultilevel"/>
    <w:tmpl w:val="ECDC5306"/>
    <w:lvl w:ilvl="0" w:tplc="89CAA5CC">
      <w:start w:val="1"/>
      <w:numFmt w:val="upperLetter"/>
      <w:pStyle w:val="AppendixHeading1"/>
      <w:lvlText w:val="Appendix %1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B74B3"/>
    <w:multiLevelType w:val="hybridMultilevel"/>
    <w:tmpl w:val="F17486FA"/>
    <w:lvl w:ilvl="0" w:tplc="0C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F77E58"/>
    <w:multiLevelType w:val="hybridMultilevel"/>
    <w:tmpl w:val="5616124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pStyle w:val="Heading4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B34"/>
    <w:rsid w:val="000143A3"/>
    <w:rsid w:val="00050D41"/>
    <w:rsid w:val="00057E7F"/>
    <w:rsid w:val="00063894"/>
    <w:rsid w:val="00071167"/>
    <w:rsid w:val="001348FC"/>
    <w:rsid w:val="0018063B"/>
    <w:rsid w:val="00186C50"/>
    <w:rsid w:val="0019430B"/>
    <w:rsid w:val="002032A9"/>
    <w:rsid w:val="00234962"/>
    <w:rsid w:val="002D5DFB"/>
    <w:rsid w:val="002F681D"/>
    <w:rsid w:val="003077BD"/>
    <w:rsid w:val="00335FA8"/>
    <w:rsid w:val="00385C9B"/>
    <w:rsid w:val="00485C36"/>
    <w:rsid w:val="004A177F"/>
    <w:rsid w:val="004C2B34"/>
    <w:rsid w:val="005276C4"/>
    <w:rsid w:val="005D4CED"/>
    <w:rsid w:val="005F12C3"/>
    <w:rsid w:val="005F7C91"/>
    <w:rsid w:val="00634407"/>
    <w:rsid w:val="0063534F"/>
    <w:rsid w:val="00644D4C"/>
    <w:rsid w:val="00656DC9"/>
    <w:rsid w:val="00677A29"/>
    <w:rsid w:val="006B66A9"/>
    <w:rsid w:val="006C28A6"/>
    <w:rsid w:val="006E1D88"/>
    <w:rsid w:val="00700EB4"/>
    <w:rsid w:val="007033F3"/>
    <w:rsid w:val="007071E1"/>
    <w:rsid w:val="00716929"/>
    <w:rsid w:val="00725A7C"/>
    <w:rsid w:val="00743673"/>
    <w:rsid w:val="00791230"/>
    <w:rsid w:val="007B3859"/>
    <w:rsid w:val="007C7095"/>
    <w:rsid w:val="007F4FF1"/>
    <w:rsid w:val="0081300C"/>
    <w:rsid w:val="00855968"/>
    <w:rsid w:val="00863E97"/>
    <w:rsid w:val="008F0366"/>
    <w:rsid w:val="0090108C"/>
    <w:rsid w:val="00990FBA"/>
    <w:rsid w:val="009910DD"/>
    <w:rsid w:val="00A1562C"/>
    <w:rsid w:val="00A321ED"/>
    <w:rsid w:val="00A37507"/>
    <w:rsid w:val="00A4084C"/>
    <w:rsid w:val="00A87511"/>
    <w:rsid w:val="00A96A49"/>
    <w:rsid w:val="00AB29D0"/>
    <w:rsid w:val="00B256E3"/>
    <w:rsid w:val="00B360D3"/>
    <w:rsid w:val="00B45902"/>
    <w:rsid w:val="00B51C44"/>
    <w:rsid w:val="00BC48D6"/>
    <w:rsid w:val="00BC7755"/>
    <w:rsid w:val="00BE4824"/>
    <w:rsid w:val="00C42D00"/>
    <w:rsid w:val="00D05124"/>
    <w:rsid w:val="00D82464"/>
    <w:rsid w:val="00DA395B"/>
    <w:rsid w:val="00DF22C0"/>
    <w:rsid w:val="00E2284C"/>
    <w:rsid w:val="00E472E1"/>
    <w:rsid w:val="00EA1736"/>
    <w:rsid w:val="00EB1AF9"/>
    <w:rsid w:val="00F31867"/>
    <w:rsid w:val="00F36162"/>
    <w:rsid w:val="00F36203"/>
    <w:rsid w:val="00F435CC"/>
    <w:rsid w:val="00F45BB6"/>
    <w:rsid w:val="00F573E6"/>
    <w:rsid w:val="00F7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E6AC1"/>
  <w15:docId w15:val="{0BEE6B82-329E-464B-A949-1A98D9E1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6A9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6B66A9"/>
    <w:pPr>
      <w:keepNext/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6B66A9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6B66A9"/>
    <w:pPr>
      <w:keepNext/>
      <w:numPr>
        <w:ilvl w:val="2"/>
        <w:numId w:val="6"/>
      </w:numPr>
      <w:spacing w:before="240" w:after="240"/>
      <w:outlineLvl w:val="2"/>
    </w:pPr>
    <w:rPr>
      <w:b/>
      <w:color w:val="8DB3E2"/>
      <w:sz w:val="24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6B66A9"/>
    <w:pPr>
      <w:keepNext/>
      <w:numPr>
        <w:ilvl w:val="3"/>
        <w:numId w:val="1"/>
      </w:numPr>
      <w:spacing w:before="240" w:after="60"/>
      <w:ind w:left="0" w:firstLine="0"/>
      <w:outlineLvl w:val="3"/>
    </w:pPr>
    <w:rPr>
      <w:b/>
      <w:color w:val="A6A6A6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6B66A9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6B66A9"/>
    <w:rPr>
      <w:rFonts w:ascii="Verdana" w:hAnsi="Verdana"/>
      <w:b/>
      <w:color w:val="000066"/>
      <w:sz w:val="22"/>
    </w:rPr>
  </w:style>
  <w:style w:type="paragraph" w:styleId="Header">
    <w:name w:val="header"/>
    <w:basedOn w:val="Normal"/>
    <w:link w:val="HeaderChar"/>
    <w:unhideWhenUsed/>
    <w:rsid w:val="00050D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0D41"/>
    <w:rPr>
      <w:rFonts w:ascii="Verdana" w:hAnsi="Verdana"/>
    </w:rPr>
  </w:style>
  <w:style w:type="paragraph" w:styleId="Footer">
    <w:name w:val="footer"/>
    <w:basedOn w:val="Normal"/>
    <w:link w:val="FooterChar"/>
    <w:uiPriority w:val="99"/>
    <w:unhideWhenUsed/>
    <w:rsid w:val="00050D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0D41"/>
    <w:rPr>
      <w:rFonts w:ascii="Verdana" w:hAnsi="Verdana"/>
    </w:rPr>
  </w:style>
  <w:style w:type="table" w:styleId="TableGrid">
    <w:name w:val="Table Grid"/>
    <w:basedOn w:val="TableNormal"/>
    <w:rsid w:val="00050D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D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186C50"/>
    <w:pPr>
      <w:ind w:left="720"/>
      <w:contextualSpacing/>
    </w:pPr>
  </w:style>
  <w:style w:type="paragraph" w:customStyle="1" w:styleId="TableContent">
    <w:name w:val="TableContent"/>
    <w:basedOn w:val="Normal"/>
    <w:qFormat/>
    <w:rsid w:val="006B66A9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6B66A9"/>
    <w:pPr>
      <w:numPr>
        <w:numId w:val="7"/>
      </w:numPr>
      <w:contextualSpacing/>
    </w:p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6B66A9"/>
    <w:rPr>
      <w:rFonts w:ascii="Verdana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6B66A9"/>
    <w:rPr>
      <w:rFonts w:ascii="Verdana" w:hAnsi="Verdana"/>
      <w:b/>
      <w:color w:val="A6A6A6"/>
      <w:sz w:val="24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66A9"/>
    <w:pPr>
      <w:jc w:val="center"/>
    </w:pPr>
    <w:rPr>
      <w:b/>
    </w:rPr>
  </w:style>
  <w:style w:type="paragraph" w:customStyle="1" w:styleId="AppendixHeading1">
    <w:name w:val="Appendix Heading 1"/>
    <w:basedOn w:val="Heading1"/>
    <w:next w:val="Normal"/>
    <w:rsid w:val="00D82464"/>
    <w:pPr>
      <w:numPr>
        <w:numId w:val="8"/>
      </w:numPr>
      <w:pBdr>
        <w:bottom w:val="single" w:sz="12" w:space="1" w:color="999999"/>
      </w:pBdr>
      <w:shd w:val="clear" w:color="auto" w:fill="auto"/>
      <w:tabs>
        <w:tab w:val="clear" w:pos="417"/>
        <w:tab w:val="num" w:pos="360"/>
      </w:tabs>
      <w:spacing w:before="320"/>
      <w:ind w:left="0" w:firstLine="0"/>
      <w:jc w:val="left"/>
    </w:pPr>
    <w:rPr>
      <w:rFonts w:ascii="Tahoma" w:hAnsi="Tahoma" w:cs="Tahoma"/>
      <w:bCs/>
      <w:noProof/>
      <w:color w:val="auto"/>
      <w:sz w:val="30"/>
      <w:szCs w:val="30"/>
    </w:rPr>
  </w:style>
  <w:style w:type="character" w:styleId="PageNumber">
    <w:name w:val="page number"/>
    <w:basedOn w:val="DefaultParagraphFont"/>
    <w:rsid w:val="00A32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ont%20Desk\Dropbox%20(CSPL)\CSPL%20Common%20Drive\CSPL%20IMS\IMS%20Forms\7.2a%20NCR%20CAR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18996-2E9B-45D9-9310-A69AD3A81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7.2a NCR CAR Form</Template>
  <TotalTime>7</TotalTime>
  <Pages>1</Pages>
  <Words>117</Words>
  <Characters>667</Characters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2014-08-13T23:27:00Z</cp:lastPrinted>
  <dcterms:created xsi:type="dcterms:W3CDTF">2016-07-06T04:39:00Z</dcterms:created>
  <dcterms:modified xsi:type="dcterms:W3CDTF">2020-04-19T23:44:00Z</dcterms:modified>
</cp:coreProperties>
</file>