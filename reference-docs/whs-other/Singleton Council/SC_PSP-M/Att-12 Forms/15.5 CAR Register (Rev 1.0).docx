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4174" w:type="dxa"/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163"/>
        <w:gridCol w:w="3515"/>
        <w:gridCol w:w="709"/>
        <w:gridCol w:w="709"/>
        <w:gridCol w:w="2158"/>
        <w:gridCol w:w="1772"/>
        <w:gridCol w:w="1772"/>
      </w:tblGrid>
      <w:tr w:rsidR="00A357DF" w:rsidRPr="00A357DF" w14:paraId="2968B521" w14:textId="77777777" w:rsidTr="000171F5">
        <w:trPr>
          <w:tblHeader/>
        </w:trPr>
        <w:tc>
          <w:tcPr>
            <w:tcW w:w="1101" w:type="dxa"/>
            <w:vMerge w:val="restart"/>
            <w:shd w:val="clear" w:color="auto" w:fill="000000" w:themeFill="text1"/>
          </w:tcPr>
          <w:p w14:paraId="36CC0A21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  <w:t>NCR/ CAR No</w:t>
            </w:r>
          </w:p>
        </w:tc>
        <w:tc>
          <w:tcPr>
            <w:tcW w:w="1275" w:type="dxa"/>
            <w:vMerge w:val="restart"/>
            <w:shd w:val="clear" w:color="auto" w:fill="000000" w:themeFill="text1"/>
          </w:tcPr>
          <w:p w14:paraId="4CAD679C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  <w:t>Date Raised</w:t>
            </w:r>
          </w:p>
        </w:tc>
        <w:tc>
          <w:tcPr>
            <w:tcW w:w="1163" w:type="dxa"/>
            <w:vMerge w:val="restart"/>
            <w:shd w:val="clear" w:color="auto" w:fill="000000" w:themeFill="text1"/>
          </w:tcPr>
          <w:p w14:paraId="336C9A6C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  <w:t>Raised By</w:t>
            </w:r>
          </w:p>
        </w:tc>
        <w:tc>
          <w:tcPr>
            <w:tcW w:w="3515" w:type="dxa"/>
            <w:vMerge w:val="restart"/>
            <w:shd w:val="clear" w:color="auto" w:fill="000000" w:themeFill="text1"/>
          </w:tcPr>
          <w:p w14:paraId="686CF766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  <w:t>Description</w:t>
            </w:r>
          </w:p>
        </w:tc>
        <w:tc>
          <w:tcPr>
            <w:tcW w:w="3576" w:type="dxa"/>
            <w:gridSpan w:val="3"/>
            <w:shd w:val="clear" w:color="auto" w:fill="000000" w:themeFill="text1"/>
          </w:tcPr>
          <w:p w14:paraId="375BFFE9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  <w:t>Action Required</w:t>
            </w:r>
          </w:p>
        </w:tc>
        <w:tc>
          <w:tcPr>
            <w:tcW w:w="1772" w:type="dxa"/>
            <w:vMerge w:val="restart"/>
            <w:shd w:val="clear" w:color="auto" w:fill="000000" w:themeFill="text1"/>
          </w:tcPr>
          <w:p w14:paraId="5F757126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  <w:t>Date Actioned</w:t>
            </w:r>
          </w:p>
        </w:tc>
        <w:tc>
          <w:tcPr>
            <w:tcW w:w="1772" w:type="dxa"/>
            <w:vMerge w:val="restart"/>
            <w:shd w:val="clear" w:color="auto" w:fill="000000" w:themeFill="text1"/>
          </w:tcPr>
          <w:p w14:paraId="3782A109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color w:val="FFFFFF" w:themeColor="background1"/>
                <w:szCs w:val="20"/>
                <w:lang w:val="en-US"/>
              </w:rPr>
              <w:t>Close Out Date</w:t>
            </w:r>
          </w:p>
        </w:tc>
      </w:tr>
      <w:tr w:rsidR="008F28AC" w:rsidRPr="00A357DF" w14:paraId="1724D4A1" w14:textId="77777777" w:rsidTr="000171F5">
        <w:tc>
          <w:tcPr>
            <w:tcW w:w="1101" w:type="dxa"/>
            <w:vMerge/>
            <w:shd w:val="clear" w:color="auto" w:fill="000066"/>
          </w:tcPr>
          <w:p w14:paraId="30F98B2E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</w:p>
        </w:tc>
        <w:tc>
          <w:tcPr>
            <w:tcW w:w="1275" w:type="dxa"/>
            <w:vMerge/>
            <w:shd w:val="clear" w:color="auto" w:fill="000066"/>
          </w:tcPr>
          <w:p w14:paraId="705D3588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</w:p>
        </w:tc>
        <w:tc>
          <w:tcPr>
            <w:tcW w:w="1163" w:type="dxa"/>
            <w:vMerge/>
            <w:shd w:val="clear" w:color="auto" w:fill="000066"/>
          </w:tcPr>
          <w:p w14:paraId="42DB89BC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</w:p>
        </w:tc>
        <w:tc>
          <w:tcPr>
            <w:tcW w:w="3515" w:type="dxa"/>
            <w:vMerge/>
            <w:shd w:val="clear" w:color="auto" w:fill="000066"/>
          </w:tcPr>
          <w:p w14:paraId="7B3FB75A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000000" w:themeFill="text1"/>
          </w:tcPr>
          <w:p w14:paraId="5669F187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szCs w:val="20"/>
                <w:lang w:val="en-US"/>
              </w:rPr>
              <w:t>Yes</w:t>
            </w:r>
          </w:p>
        </w:tc>
        <w:tc>
          <w:tcPr>
            <w:tcW w:w="709" w:type="dxa"/>
            <w:shd w:val="clear" w:color="auto" w:fill="000000" w:themeFill="text1"/>
          </w:tcPr>
          <w:p w14:paraId="3963AF5F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szCs w:val="20"/>
                <w:lang w:val="en-US"/>
              </w:rPr>
              <w:t>No</w:t>
            </w:r>
          </w:p>
        </w:tc>
        <w:tc>
          <w:tcPr>
            <w:tcW w:w="2158" w:type="dxa"/>
            <w:shd w:val="clear" w:color="auto" w:fill="000000" w:themeFill="text1"/>
          </w:tcPr>
          <w:p w14:paraId="404B957F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A357DF">
              <w:rPr>
                <w:rFonts w:ascii="Arial" w:hAnsi="Arial" w:cs="Arial"/>
                <w:b/>
                <w:szCs w:val="20"/>
                <w:lang w:val="en-US"/>
              </w:rPr>
              <w:t>By</w:t>
            </w:r>
          </w:p>
        </w:tc>
        <w:tc>
          <w:tcPr>
            <w:tcW w:w="1772" w:type="dxa"/>
            <w:vMerge/>
            <w:shd w:val="clear" w:color="auto" w:fill="000066"/>
          </w:tcPr>
          <w:p w14:paraId="2EB2F5A4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</w:p>
        </w:tc>
        <w:tc>
          <w:tcPr>
            <w:tcW w:w="1772" w:type="dxa"/>
            <w:vMerge/>
            <w:shd w:val="clear" w:color="auto" w:fill="000066"/>
          </w:tcPr>
          <w:p w14:paraId="22865984" w14:textId="77777777" w:rsidR="008F28AC" w:rsidRPr="00A357DF" w:rsidRDefault="008F28AC" w:rsidP="00A357DF">
            <w:pPr>
              <w:spacing w:before="60" w:after="60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</w:p>
        </w:tc>
      </w:tr>
      <w:tr w:rsidR="000171F5" w:rsidRPr="00A357DF" w14:paraId="09451761" w14:textId="77777777" w:rsidTr="00255E61">
        <w:tc>
          <w:tcPr>
            <w:tcW w:w="1101" w:type="dxa"/>
          </w:tcPr>
          <w:p w14:paraId="7AFDD663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t>001</w:t>
            </w:r>
          </w:p>
        </w:tc>
        <w:tc>
          <w:tcPr>
            <w:tcW w:w="1275" w:type="dxa"/>
          </w:tcPr>
          <w:p w14:paraId="7716931D" w14:textId="0CEC954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816C92E" w14:textId="579BBE9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D30B71C" w14:textId="138B071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0ED9F5D" w14:textId="668CA962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70785BC" w14:textId="00DABD82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6A233B1" w14:textId="6B913C8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7A6088E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7A32812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503AF212" w14:textId="77777777" w:rsidTr="00255E61">
        <w:tc>
          <w:tcPr>
            <w:tcW w:w="1101" w:type="dxa"/>
          </w:tcPr>
          <w:p w14:paraId="3A9E99BD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t>002</w:t>
            </w:r>
          </w:p>
        </w:tc>
        <w:tc>
          <w:tcPr>
            <w:tcW w:w="1275" w:type="dxa"/>
          </w:tcPr>
          <w:p w14:paraId="717CB5A8" w14:textId="0B502B7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851F19B" w14:textId="48C6BD1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AAE9FA6" w14:textId="6B26C0F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82F830F" w14:textId="6930435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1C3DBE5" w14:textId="0C407297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1D7CD5C" w14:textId="4F3481F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EEE3537" w14:textId="77533C1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37C3CF3" w14:textId="3DCCDD5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4120D313" w14:textId="77777777" w:rsidTr="00255E61">
        <w:tc>
          <w:tcPr>
            <w:tcW w:w="1101" w:type="dxa"/>
          </w:tcPr>
          <w:p w14:paraId="0065746F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t>003</w:t>
            </w:r>
          </w:p>
        </w:tc>
        <w:tc>
          <w:tcPr>
            <w:tcW w:w="1275" w:type="dxa"/>
          </w:tcPr>
          <w:p w14:paraId="4F307C46" w14:textId="100BB3B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21C5AE2" w14:textId="4B4779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4D73C9B" w14:textId="1DA12CF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03D0277" w14:textId="77BD0271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F94683F" w14:textId="720637B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B700AA2" w14:textId="2E3071D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454C936" w14:textId="1339DF1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3B7E6E0" w14:textId="2C6AAB4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3848BF45" w14:textId="77777777" w:rsidTr="00255E61">
        <w:tc>
          <w:tcPr>
            <w:tcW w:w="1101" w:type="dxa"/>
          </w:tcPr>
          <w:p w14:paraId="234E667B" w14:textId="654F950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1BE49B7" w14:textId="25FFE70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4C1E9A77" w14:textId="11CDFA1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4D18AEC8" w14:textId="583203F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6F6098B" w14:textId="73948C9F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7D8FFFF" w14:textId="24E3967E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AE1C610" w14:textId="1519604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27800EC" w14:textId="4256C03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0C81E8D" w14:textId="1A2CC38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28CC9D09" w14:textId="77777777" w:rsidTr="00255E61">
        <w:tc>
          <w:tcPr>
            <w:tcW w:w="1101" w:type="dxa"/>
          </w:tcPr>
          <w:p w14:paraId="59DE8ECF" w14:textId="4FCF81C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A1985BF" w14:textId="5075BC8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02CD577" w14:textId="733196D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3061157" w14:textId="3D7957F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AD43202" w14:textId="4A111473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98F7D26" w14:textId="0C4A4DDB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50C0EF8C" w14:textId="3367E3F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4B2B869" w14:textId="6B944D5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75952DD" w14:textId="3914BC9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4B9A2FEC" w14:textId="77777777" w:rsidTr="00255E61">
        <w:tc>
          <w:tcPr>
            <w:tcW w:w="1101" w:type="dxa"/>
          </w:tcPr>
          <w:p w14:paraId="4CB13750" w14:textId="7357BC3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5A3D81F" w14:textId="446BB6F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9A6F1DB" w14:textId="54E0856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4993B2B" w14:textId="7BAA71E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57FCDF2" w14:textId="19998861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30C70EA" w14:textId="32119F1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F549D18" w14:textId="40A3BDE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C1B84A0" w14:textId="139E72B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6BBBEF8" w14:textId="66B39D1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77DE40B7" w14:textId="77777777" w:rsidTr="00255E61">
        <w:tc>
          <w:tcPr>
            <w:tcW w:w="1101" w:type="dxa"/>
          </w:tcPr>
          <w:p w14:paraId="752D45ED" w14:textId="0F3A123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4E08317" w14:textId="27D0C59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411FC13" w14:textId="7188CA9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1001BE7" w14:textId="4698DDF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C3B2CD5" w14:textId="69113BD9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533BEE6" w14:textId="5531F5C2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D2F3705" w14:textId="5C2C8EA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75EC73C" w14:textId="25F2517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A0E0B8F" w14:textId="07DC353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304F7CBA" w14:textId="77777777" w:rsidTr="00255E61">
        <w:tc>
          <w:tcPr>
            <w:tcW w:w="1101" w:type="dxa"/>
          </w:tcPr>
          <w:p w14:paraId="2465AF88" w14:textId="22D5E65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C0BC267" w14:textId="39378AD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A2DECFF" w14:textId="75C8F3A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EE9A49D" w14:textId="1965E9D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45CFACC" w14:textId="78ADEBF7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E0E1CFB" w14:textId="4342506D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E7A9DDB" w14:textId="53AD4C9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10697C7" w14:textId="7ED88683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4F97021" w14:textId="41DAB82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531F29C9" w14:textId="77777777" w:rsidTr="00255E61">
        <w:tc>
          <w:tcPr>
            <w:tcW w:w="1101" w:type="dxa"/>
          </w:tcPr>
          <w:p w14:paraId="7470C422" w14:textId="5F5D7443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5214104" w14:textId="3A3D5E7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7C80941" w14:textId="78FDC36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2017AB14" w14:textId="0A5BA60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70AD50A" w14:textId="62143C70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59BB202" w14:textId="3D5F828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108B43E" w14:textId="2C92BD4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5F78D3D" w14:textId="0AF6792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4F2010E" w14:textId="02F1A29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1BF928EC" w14:textId="77777777" w:rsidTr="00255E61">
        <w:tc>
          <w:tcPr>
            <w:tcW w:w="1101" w:type="dxa"/>
          </w:tcPr>
          <w:p w14:paraId="6D92EA98" w14:textId="736C183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83EBC9C" w14:textId="603F31F3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9D67C05" w14:textId="39467D3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460B35F" w14:textId="16BBAF73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5CCDF809" w14:textId="141F8030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4B157C5" w14:textId="178570AE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2810CFE" w14:textId="5229AEF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BDC1962" w14:textId="43DEB74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5C6856B" w14:textId="1F420C4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231D319A" w14:textId="77777777" w:rsidTr="00255E61">
        <w:tc>
          <w:tcPr>
            <w:tcW w:w="1101" w:type="dxa"/>
          </w:tcPr>
          <w:p w14:paraId="40A3B16A" w14:textId="0E770E6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2D9F484" w14:textId="4E6EDF3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E8650F4" w14:textId="2B4D457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1DC9B26" w14:textId="3F333A3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738D9F8" w14:textId="7540825F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B0EDEC8" w14:textId="46D67B6F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54855068" w14:textId="41B7A45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96A9700" w14:textId="05D46F1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92FA016" w14:textId="14EA914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1B146BA6" w14:textId="77777777" w:rsidTr="00255E61">
        <w:tc>
          <w:tcPr>
            <w:tcW w:w="1101" w:type="dxa"/>
          </w:tcPr>
          <w:p w14:paraId="3204B0F8" w14:textId="4481CAC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905F3A1" w14:textId="51AF133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74606A03" w14:textId="3EF82BA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1CFDF1D" w14:textId="5AC47CE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EAF3647" w14:textId="2D4A342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2C1F3FE" w14:textId="12BFAC6A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5BA4BF1" w14:textId="38A454E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70008FC" w14:textId="673D604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7657A5F" w14:textId="0870B78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18A8E8D6" w14:textId="77777777" w:rsidTr="00255E61">
        <w:tc>
          <w:tcPr>
            <w:tcW w:w="1101" w:type="dxa"/>
          </w:tcPr>
          <w:p w14:paraId="797290AC" w14:textId="5201975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B2520BA" w14:textId="6AF19C2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A655E5B" w14:textId="6ED48B5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DE19A48" w14:textId="1933AF3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2E8921A" w14:textId="5E4615BA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F39B008" w14:textId="41BC7BC1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32312C6" w14:textId="64490DA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394171C" w14:textId="1C9D942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3477D90" w14:textId="424CEFF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2C1B2000" w14:textId="77777777" w:rsidTr="00255E61">
        <w:tc>
          <w:tcPr>
            <w:tcW w:w="1101" w:type="dxa"/>
          </w:tcPr>
          <w:p w14:paraId="22F92665" w14:textId="51FAEDD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B42C390" w14:textId="7331A103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B55411B" w14:textId="3124FE0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0AF81D2" w14:textId="56A91F5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8144D67" w14:textId="76E46643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DEA227C" w14:textId="33341FA9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A39E67B" w14:textId="1C333B8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A4BEB0E" w14:textId="1D4C891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D8540FD" w14:textId="221867A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5383880C" w14:textId="77777777" w:rsidTr="00255E61">
        <w:tc>
          <w:tcPr>
            <w:tcW w:w="1101" w:type="dxa"/>
          </w:tcPr>
          <w:p w14:paraId="27A75DAB" w14:textId="5336BB7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AC12F67" w14:textId="52C10DA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40446ACB" w14:textId="66E3F87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BC1C890" w14:textId="4CF17A0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437F57B" w14:textId="71AF7207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1D1603A" w14:textId="72B67C5D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8656450" w14:textId="7D56022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4C649B2" w14:textId="7F29B01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6061C97" w14:textId="2282635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2B846C55" w14:textId="77777777" w:rsidTr="00255E61">
        <w:tc>
          <w:tcPr>
            <w:tcW w:w="1101" w:type="dxa"/>
          </w:tcPr>
          <w:p w14:paraId="7807213A" w14:textId="651619A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492AB5A" w14:textId="1B7EA89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49C46A25" w14:textId="0850B6B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0F28EE1A" w14:textId="584FCBF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0431B10" w14:textId="5DCDE582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971F075" w14:textId="3EEA9174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3228275" w14:textId="4FF13BE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DF3A70F" w14:textId="5BB1D2C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75CBB26" w14:textId="75C32D6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6A53393A" w14:textId="77777777" w:rsidTr="00255E61">
        <w:tc>
          <w:tcPr>
            <w:tcW w:w="1101" w:type="dxa"/>
          </w:tcPr>
          <w:p w14:paraId="123CD651" w14:textId="4E901F5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2F6A84F" w14:textId="1098BCD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BA3B219" w14:textId="5E44CDD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21F422EE" w14:textId="040C131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DECC0A1" w14:textId="47DAF831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EA6B4DB" w14:textId="36703C9A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C7523A2" w14:textId="667F9CC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4E4AAE3" w14:textId="622CA9E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37C804F" w14:textId="1BE2ADA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2B098627" w14:textId="77777777" w:rsidTr="00255E61">
        <w:tc>
          <w:tcPr>
            <w:tcW w:w="1101" w:type="dxa"/>
          </w:tcPr>
          <w:p w14:paraId="15C760CE" w14:textId="2BAF85C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CD9868B" w14:textId="52308D7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600B55D1" w14:textId="18C4D51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2DE80C2B" w14:textId="4E6F23F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A278DE9" w14:textId="0AD1C0C2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A7BF7A4" w14:textId="2BDC79AA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0D819CF" w14:textId="6F5B032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D62DBC4" w14:textId="105A32C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4959F34" w14:textId="0A0F847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1BBF737D" w14:textId="77777777" w:rsidTr="00255E61">
        <w:tc>
          <w:tcPr>
            <w:tcW w:w="1101" w:type="dxa"/>
          </w:tcPr>
          <w:p w14:paraId="276C4E2D" w14:textId="369B65C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0FFDD2F" w14:textId="53A330F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72D4F677" w14:textId="72A589C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F001B61" w14:textId="7B90875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227500C" w14:textId="44344886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936C748" w14:textId="24CF0763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587F6C9" w14:textId="55A5C9E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C1370DB" w14:textId="57D65C7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0DD7ADF" w14:textId="07AB75E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3B2CFD81" w14:textId="77777777" w:rsidTr="00255E61">
        <w:tc>
          <w:tcPr>
            <w:tcW w:w="1101" w:type="dxa"/>
          </w:tcPr>
          <w:p w14:paraId="1ABE37E9" w14:textId="2C0C634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E73B3A6" w14:textId="7C5A376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7BF9E28" w14:textId="2B0F130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D231682" w14:textId="665D799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62358FD" w14:textId="355B181D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5199AA2" w14:textId="02B8DE64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324DFF96" w14:textId="6A0485C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552E2F3" w14:textId="66E13D9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7D96CBB" w14:textId="029D480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1E082A92" w14:textId="77777777" w:rsidTr="00255E61">
        <w:tc>
          <w:tcPr>
            <w:tcW w:w="1101" w:type="dxa"/>
          </w:tcPr>
          <w:p w14:paraId="480600D9" w14:textId="6596AF2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95B6D82" w14:textId="51708B23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384E48D" w14:textId="52BA558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0C40C447" w14:textId="69B4A8B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BB67D1C" w14:textId="09384B3E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2EA602F" w14:textId="4FAB43BF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478A9B7" w14:textId="06FAFD4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413A5A0" w14:textId="7249742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0C5C44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67531431" w14:textId="77777777" w:rsidTr="00255E61">
        <w:tc>
          <w:tcPr>
            <w:tcW w:w="1101" w:type="dxa"/>
          </w:tcPr>
          <w:p w14:paraId="3A55D4CB" w14:textId="1DB13EC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9D13A9A" w14:textId="3E4CA70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AC1EB08" w14:textId="095934D6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C625784" w14:textId="49F9A5C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3C432FB" w14:textId="7852C606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8E47A5C" w14:textId="1A83C852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3036F796" w14:textId="1975D13F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7C4F901" w14:textId="508BACE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A916816" w14:textId="60CA6B8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20A1B645" w14:textId="77777777" w:rsidTr="00255E61">
        <w:tc>
          <w:tcPr>
            <w:tcW w:w="1101" w:type="dxa"/>
          </w:tcPr>
          <w:p w14:paraId="793A93D5" w14:textId="3F23C5A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7465221" w14:textId="35880B3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FC9B0A7" w14:textId="24FA688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78AC964" w14:textId="31ABC03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25CC92F" w14:textId="4CA8BA3F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C9EF155" w14:textId="7FFDCF29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89D1AE1" w14:textId="17C797B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E1CEAC6" w14:textId="2B6333D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667A13F" w14:textId="33C1C30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2E47C1B2" w14:textId="77777777" w:rsidTr="00255E61">
        <w:tc>
          <w:tcPr>
            <w:tcW w:w="1101" w:type="dxa"/>
          </w:tcPr>
          <w:p w14:paraId="76DA3A5F" w14:textId="7C699A5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CFE4F64" w14:textId="21F984D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33872FD" w14:textId="74B6C03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7A02E94" w14:textId="38000B1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7278EFF" w14:textId="470154A6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3A5C56C" w14:textId="19194EC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9939295" w14:textId="313DA6C2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D6B2982" w14:textId="689B84A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3242FBA" w14:textId="5A617A3E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06C71507" w14:textId="77777777" w:rsidTr="00255E61">
        <w:tc>
          <w:tcPr>
            <w:tcW w:w="1101" w:type="dxa"/>
          </w:tcPr>
          <w:p w14:paraId="11DE9C50" w14:textId="69E25B5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41F69F4" w14:textId="049BD90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643074A7" w14:textId="0CFA97BD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1F821A8" w14:textId="0DE45E19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72FEE98" w14:textId="7AF00666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4E0F86A" w14:textId="65327CA6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5A6C103" w14:textId="574E45F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9478D5F" w14:textId="620AE70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90743F6" w14:textId="7A53204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60D38006" w14:textId="77777777" w:rsidTr="00255E61">
        <w:tc>
          <w:tcPr>
            <w:tcW w:w="1101" w:type="dxa"/>
          </w:tcPr>
          <w:p w14:paraId="1E7E6D29" w14:textId="62B19EBB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32E7989" w14:textId="1B353151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8F96D16" w14:textId="1505D125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3DAC99E" w14:textId="57167EA8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B75B06E" w14:textId="5CE4E769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CFE3384" w14:textId="548E91B1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F0B3AB4" w14:textId="4D31556C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CD7C683" w14:textId="04C32364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CE74F21" w14:textId="2BD77C2A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15D28912" w14:textId="77777777" w:rsidTr="00255E61">
        <w:tc>
          <w:tcPr>
            <w:tcW w:w="1101" w:type="dxa"/>
          </w:tcPr>
          <w:p w14:paraId="7E66BC09" w14:textId="1BD12250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648A52C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6BF56538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40390630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6AF2831" w14:textId="601EC58B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8A5C7F3" w14:textId="70CC89D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990A27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0A27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990A27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3AF4A18D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5E663C1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28DD289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188F4B50" w14:textId="77777777" w:rsidTr="00255E61">
        <w:tc>
          <w:tcPr>
            <w:tcW w:w="1101" w:type="dxa"/>
          </w:tcPr>
          <w:p w14:paraId="5AFC934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6AB758C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AC93269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39FA29D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E2E2AEB" w14:textId="178D4EEC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C313099" w14:textId="71D117FB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990A27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0A27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990A27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6220C0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334A6C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5EF4DFB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6FE95529" w14:textId="77777777" w:rsidTr="00255E61">
        <w:tc>
          <w:tcPr>
            <w:tcW w:w="1101" w:type="dxa"/>
          </w:tcPr>
          <w:p w14:paraId="77FBEEA4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6FF0893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0F8B576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0564356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862216B" w14:textId="23197D04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7A8E45C" w14:textId="7D91E367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990A27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0A27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990A27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54D52C6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26D35FE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2BD36B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4337D2BA" w14:textId="77777777" w:rsidTr="00255E61">
        <w:tc>
          <w:tcPr>
            <w:tcW w:w="1101" w:type="dxa"/>
          </w:tcPr>
          <w:p w14:paraId="1C27F54E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3FA7D8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7BAEE68E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FCFC41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0A316A6" w14:textId="23DDCEA8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BA8CC39" w14:textId="60CDE3EC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990A27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0A27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990A27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5AF9274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B924DC5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6BE7268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5B2C1DDC" w14:textId="77777777" w:rsidTr="00255E61">
        <w:tc>
          <w:tcPr>
            <w:tcW w:w="1101" w:type="dxa"/>
          </w:tcPr>
          <w:p w14:paraId="634468B8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2723C53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381220F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0C044E21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C35EFB4" w14:textId="0F4DD275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C398A34" w14:textId="55ADB82A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990A27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0A27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990A27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677E77A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0F7ED17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24F66EC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  <w:tr w:rsidR="000171F5" w:rsidRPr="00A357DF" w14:paraId="5FD3302E" w14:textId="77777777" w:rsidTr="00255E61">
        <w:tc>
          <w:tcPr>
            <w:tcW w:w="1101" w:type="dxa"/>
          </w:tcPr>
          <w:p w14:paraId="3DF0ECFD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EC076E8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89E89AF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514CB87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59D0C26C" w14:textId="378F9AA9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D7E0D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7E0D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FD7E0D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8BF94E8" w14:textId="047EFE86" w:rsidR="000171F5" w:rsidRPr="00FD7E0D" w:rsidRDefault="000171F5" w:rsidP="000171F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990A27">
              <w:rPr>
                <w:rFonts w:ascii="Arial" w:hAnsi="Arial" w:cs="Arial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90A27">
              <w:rPr>
                <w:rFonts w:ascii="Arial" w:hAnsi="Arial" w:cs="Arial"/>
                <w:szCs w:val="20"/>
                <w:lang w:val="en-US"/>
              </w:rPr>
              <w:instrText xml:space="preserve"> FORMCHECKBOX </w:instrText>
            </w:r>
            <w:r w:rsidR="008259FB">
              <w:rPr>
                <w:rFonts w:ascii="Arial" w:hAnsi="Arial" w:cs="Arial"/>
                <w:szCs w:val="20"/>
                <w:lang w:val="en-US"/>
              </w:rPr>
            </w:r>
            <w:r w:rsidR="008259FB">
              <w:rPr>
                <w:rFonts w:ascii="Arial" w:hAnsi="Arial" w:cs="Arial"/>
                <w:szCs w:val="20"/>
                <w:lang w:val="en-US"/>
              </w:rPr>
              <w:fldChar w:fldCharType="separate"/>
            </w:r>
            <w:r w:rsidRPr="00990A27">
              <w:rPr>
                <w:rFonts w:ascii="Arial" w:hAnsi="Arial" w:cs="Arial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8C062CC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79AEFC4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DED333C" w14:textId="77777777" w:rsidR="000171F5" w:rsidRPr="00FD7E0D" w:rsidRDefault="000171F5" w:rsidP="000171F5">
            <w:pPr>
              <w:rPr>
                <w:rFonts w:ascii="Arial" w:hAnsi="Arial" w:cs="Arial"/>
                <w:szCs w:val="20"/>
                <w:lang w:val="en-US"/>
              </w:rPr>
            </w:pPr>
          </w:p>
        </w:tc>
      </w:tr>
    </w:tbl>
    <w:p w14:paraId="72705D27" w14:textId="77777777" w:rsidR="00B360D3" w:rsidRPr="00B360D3" w:rsidRDefault="00B360D3" w:rsidP="00B360D3">
      <w:pPr>
        <w:rPr>
          <w:lang w:val="en-US"/>
        </w:rPr>
      </w:pPr>
    </w:p>
    <w:sectPr w:rsidR="00B360D3" w:rsidRPr="00B360D3" w:rsidSect="000171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BC3FB0" w14:textId="77777777" w:rsidR="008259FB" w:rsidRDefault="008259FB" w:rsidP="00563D2D">
      <w:r>
        <w:separator/>
      </w:r>
    </w:p>
  </w:endnote>
  <w:endnote w:type="continuationSeparator" w:id="0">
    <w:p w14:paraId="16086645" w14:textId="77777777" w:rsidR="008259FB" w:rsidRDefault="008259FB" w:rsidP="0056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3694E" w14:textId="77777777" w:rsidR="00B00EAE" w:rsidRDefault="00B00E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9FD56D" w14:textId="77777777" w:rsidR="000171F5" w:rsidRDefault="000171F5" w:rsidP="000171F5">
    <w:pPr>
      <w:pStyle w:val="Footer"/>
      <w:tabs>
        <w:tab w:val="clear" w:pos="4513"/>
        <w:tab w:val="clear" w:pos="9026"/>
        <w:tab w:val="center" w:pos="7371"/>
        <w:tab w:val="right" w:pos="13892"/>
      </w:tabs>
    </w:pPr>
    <w:r>
      <w:rPr>
        <w:sz w:val="16"/>
        <w:szCs w:val="16"/>
      </w:rPr>
      <w:t>Issue 1.0 (14 Aug 2019)</w:t>
    </w:r>
    <w:r w:rsidRPr="00A94116">
      <w:rPr>
        <w:sz w:val="16"/>
        <w:szCs w:val="16"/>
      </w:rPr>
      <w:tab/>
    </w:r>
    <w:r>
      <w:rPr>
        <w:sz w:val="16"/>
        <w:szCs w:val="16"/>
      </w:rPr>
      <w:t>Next Review: Aug 2020</w:t>
    </w:r>
    <w:r>
      <w:rPr>
        <w:sz w:val="16"/>
        <w:szCs w:val="16"/>
      </w:rPr>
      <w:tab/>
      <w:t>P</w:t>
    </w:r>
    <w:r w:rsidRPr="00A94116">
      <w:rPr>
        <w:sz w:val="16"/>
        <w:szCs w:val="16"/>
      </w:rPr>
      <w:t xml:space="preserve">age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PAGE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1</w:t>
    </w:r>
    <w:r w:rsidRPr="00A94116">
      <w:rPr>
        <w:b/>
        <w:sz w:val="16"/>
        <w:szCs w:val="16"/>
      </w:rPr>
      <w:fldChar w:fldCharType="end"/>
    </w:r>
    <w:r w:rsidRPr="00A94116">
      <w:rPr>
        <w:sz w:val="16"/>
        <w:szCs w:val="16"/>
      </w:rPr>
      <w:t xml:space="preserve"> of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NUMPAGES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2</w:t>
    </w:r>
    <w:r w:rsidRPr="00A94116">
      <w:rPr>
        <w:b/>
        <w:sz w:val="16"/>
        <w:szCs w:val="16"/>
      </w:rPr>
      <w:fldChar w:fldCharType="end"/>
    </w:r>
  </w:p>
  <w:p w14:paraId="56A8D5BE" w14:textId="01E71867" w:rsidR="00542383" w:rsidRPr="000171F5" w:rsidRDefault="00542383" w:rsidP="000171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D6271" w14:textId="16C39C33" w:rsidR="000171F5" w:rsidRDefault="00B00EAE" w:rsidP="000171F5">
    <w:pPr>
      <w:pStyle w:val="Footer"/>
      <w:tabs>
        <w:tab w:val="clear" w:pos="4513"/>
        <w:tab w:val="clear" w:pos="9026"/>
        <w:tab w:val="center" w:pos="7371"/>
        <w:tab w:val="right" w:pos="13892"/>
      </w:tabs>
    </w:pPr>
    <w:r w:rsidRPr="00394A54">
      <w:rPr>
        <w:rFonts w:ascii="Arial" w:hAnsi="Arial" w:cs="Arial"/>
        <w:sz w:val="16"/>
        <w:szCs w:val="16"/>
      </w:rPr>
      <w:t xml:space="preserve">Issue </w:t>
    </w:r>
    <w:r>
      <w:rPr>
        <w:rFonts w:ascii="Arial" w:hAnsi="Arial" w:cs="Arial"/>
        <w:sz w:val="16"/>
        <w:szCs w:val="16"/>
      </w:rPr>
      <w:t>1</w:t>
    </w:r>
    <w:r w:rsidRPr="00394A54">
      <w:rPr>
        <w:rFonts w:ascii="Arial" w:hAnsi="Arial" w:cs="Arial"/>
        <w:sz w:val="16"/>
        <w:szCs w:val="16"/>
      </w:rPr>
      <w:t>.0 (</w:t>
    </w:r>
    <w:r>
      <w:rPr>
        <w:rFonts w:ascii="Arial" w:hAnsi="Arial" w:cs="Arial"/>
        <w:sz w:val="16"/>
        <w:szCs w:val="16"/>
      </w:rPr>
      <w:t>2 Jan 2020</w:t>
    </w:r>
    <w:r w:rsidRPr="00394A54">
      <w:rPr>
        <w:rFonts w:ascii="Arial" w:hAnsi="Arial" w:cs="Arial"/>
        <w:sz w:val="16"/>
        <w:szCs w:val="16"/>
      </w:rPr>
      <w:t xml:space="preserve">) </w:t>
    </w:r>
    <w:r w:rsidRPr="00394A54">
      <w:rPr>
        <w:rFonts w:ascii="Arial" w:hAnsi="Arial" w:cs="Arial"/>
        <w:sz w:val="16"/>
        <w:szCs w:val="16"/>
      </w:rPr>
      <w:tab/>
      <w:t xml:space="preserve">Next Review: </w:t>
    </w:r>
    <w:r>
      <w:rPr>
        <w:rFonts w:ascii="Arial" w:hAnsi="Arial" w:cs="Arial"/>
        <w:sz w:val="16"/>
        <w:szCs w:val="16"/>
      </w:rPr>
      <w:t xml:space="preserve">Jan </w:t>
    </w:r>
    <w:r w:rsidRPr="00394A54">
      <w:rPr>
        <w:rFonts w:ascii="Arial" w:hAnsi="Arial" w:cs="Arial"/>
        <w:sz w:val="16"/>
        <w:szCs w:val="16"/>
      </w:rPr>
      <w:t>202</w:t>
    </w:r>
    <w:r>
      <w:rPr>
        <w:rFonts w:ascii="Arial" w:hAnsi="Arial" w:cs="Arial"/>
        <w:sz w:val="16"/>
        <w:szCs w:val="16"/>
      </w:rPr>
      <w:t>1</w:t>
    </w:r>
    <w:r w:rsidR="000171F5">
      <w:rPr>
        <w:sz w:val="16"/>
        <w:szCs w:val="16"/>
      </w:rPr>
      <w:tab/>
      <w:t>P</w:t>
    </w:r>
    <w:r w:rsidR="000171F5" w:rsidRPr="00A94116">
      <w:rPr>
        <w:sz w:val="16"/>
        <w:szCs w:val="16"/>
      </w:rPr>
      <w:t xml:space="preserve">age </w:t>
    </w:r>
    <w:r w:rsidR="000171F5" w:rsidRPr="00A94116">
      <w:rPr>
        <w:b/>
        <w:sz w:val="16"/>
        <w:szCs w:val="16"/>
      </w:rPr>
      <w:fldChar w:fldCharType="begin"/>
    </w:r>
    <w:r w:rsidR="000171F5" w:rsidRPr="00A94116">
      <w:rPr>
        <w:sz w:val="16"/>
        <w:szCs w:val="16"/>
      </w:rPr>
      <w:instrText xml:space="preserve"> PAGE </w:instrText>
    </w:r>
    <w:r w:rsidR="000171F5" w:rsidRPr="00A94116">
      <w:rPr>
        <w:b/>
        <w:sz w:val="16"/>
        <w:szCs w:val="16"/>
      </w:rPr>
      <w:fldChar w:fldCharType="separate"/>
    </w:r>
    <w:r w:rsidR="000171F5">
      <w:rPr>
        <w:b/>
        <w:sz w:val="16"/>
        <w:szCs w:val="16"/>
      </w:rPr>
      <w:t>1</w:t>
    </w:r>
    <w:r w:rsidR="000171F5" w:rsidRPr="00A94116">
      <w:rPr>
        <w:b/>
        <w:sz w:val="16"/>
        <w:szCs w:val="16"/>
      </w:rPr>
      <w:fldChar w:fldCharType="end"/>
    </w:r>
    <w:r w:rsidR="000171F5" w:rsidRPr="00A94116">
      <w:rPr>
        <w:sz w:val="16"/>
        <w:szCs w:val="16"/>
      </w:rPr>
      <w:t xml:space="preserve"> of </w:t>
    </w:r>
    <w:r w:rsidR="000171F5" w:rsidRPr="00A94116">
      <w:rPr>
        <w:b/>
        <w:sz w:val="16"/>
        <w:szCs w:val="16"/>
      </w:rPr>
      <w:fldChar w:fldCharType="begin"/>
    </w:r>
    <w:r w:rsidR="000171F5" w:rsidRPr="00A94116">
      <w:rPr>
        <w:sz w:val="16"/>
        <w:szCs w:val="16"/>
      </w:rPr>
      <w:instrText xml:space="preserve"> NUMPAGES </w:instrText>
    </w:r>
    <w:r w:rsidR="000171F5" w:rsidRPr="00A94116">
      <w:rPr>
        <w:b/>
        <w:sz w:val="16"/>
        <w:szCs w:val="16"/>
      </w:rPr>
      <w:fldChar w:fldCharType="separate"/>
    </w:r>
    <w:r w:rsidR="000171F5">
      <w:rPr>
        <w:b/>
        <w:sz w:val="16"/>
        <w:szCs w:val="16"/>
      </w:rPr>
      <w:t>3</w:t>
    </w:r>
    <w:r w:rsidR="000171F5" w:rsidRPr="00A94116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9FDCA8" w14:textId="77777777" w:rsidR="008259FB" w:rsidRDefault="008259FB" w:rsidP="00563D2D">
      <w:r>
        <w:separator/>
      </w:r>
    </w:p>
  </w:footnote>
  <w:footnote w:type="continuationSeparator" w:id="0">
    <w:p w14:paraId="6DEC5C8A" w14:textId="77777777" w:rsidR="008259FB" w:rsidRDefault="008259FB" w:rsidP="00563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219C24" w14:textId="77777777" w:rsidR="00B00EAE" w:rsidRDefault="00B00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0D837" w14:textId="07D6734E" w:rsidR="000171F5" w:rsidRPr="000171F5" w:rsidRDefault="000171F5" w:rsidP="000171F5">
    <w:pPr>
      <w:pStyle w:val="Heading1-Appendices"/>
      <w:pBdr>
        <w:bottom w:val="none" w:sz="0" w:space="0" w:color="auto"/>
      </w:pBdr>
      <w:tabs>
        <w:tab w:val="left" w:pos="11415"/>
      </w:tabs>
      <w:rPr>
        <w:b w:val="0"/>
        <w:sz w:val="20"/>
        <w:szCs w:val="20"/>
      </w:rPr>
    </w:pPr>
    <w:r w:rsidRPr="000171F5">
      <w:rPr>
        <w:b w:val="0"/>
        <w:sz w:val="20"/>
        <w:szCs w:val="20"/>
      </w:rPr>
      <w:t>Corrective Action Request Register</w:t>
    </w:r>
    <w:r w:rsidRPr="000171F5">
      <w:rPr>
        <w:b w:val="0"/>
        <w:sz w:val="20"/>
        <w:szCs w:val="20"/>
      </w:rPr>
      <w:tab/>
    </w:r>
  </w:p>
  <w:p w14:paraId="78F6AF2D" w14:textId="77777777" w:rsidR="00542383" w:rsidRPr="003D59CE" w:rsidRDefault="00542383" w:rsidP="00A357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57F2A1" w14:textId="16221F43" w:rsidR="000171F5" w:rsidRDefault="00CC53EA" w:rsidP="000171F5">
    <w:pPr>
      <w:pStyle w:val="Heading1-Appendices"/>
      <w:tabs>
        <w:tab w:val="clear" w:pos="1881"/>
      </w:tabs>
    </w:pPr>
    <w:r>
      <w:drawing>
        <wp:anchor distT="0" distB="0" distL="114300" distR="114300" simplePos="0" relativeHeight="251658240" behindDoc="0" locked="0" layoutInCell="1" allowOverlap="1" wp14:anchorId="7A61DFCE" wp14:editId="60B6932E">
          <wp:simplePos x="0" y="0"/>
          <wp:positionH relativeFrom="column">
            <wp:posOffset>7810500</wp:posOffset>
          </wp:positionH>
          <wp:positionV relativeFrom="paragraph">
            <wp:posOffset>-443230</wp:posOffset>
          </wp:positionV>
          <wp:extent cx="1104900" cy="393700"/>
          <wp:effectExtent l="0" t="0" r="0" b="635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71F5" w:rsidRPr="000171F5">
      <w:rPr>
        <w:bCs w:val="0"/>
        <w:sz w:val="36"/>
        <w:szCs w:val="36"/>
      </w:rPr>
      <w:t>Corrective Action Request Register</w:t>
    </w:r>
    <w:r w:rsidR="000171F5">
      <w:rPr>
        <w:bCs w:val="0"/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6B5C2E1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pStyle w:val="Heading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87C"/>
    <w:rsid w:val="000171F5"/>
    <w:rsid w:val="00062B76"/>
    <w:rsid w:val="000A6617"/>
    <w:rsid w:val="000F5C68"/>
    <w:rsid w:val="001C53A7"/>
    <w:rsid w:val="00254880"/>
    <w:rsid w:val="00255E61"/>
    <w:rsid w:val="003A112A"/>
    <w:rsid w:val="00485C36"/>
    <w:rsid w:val="004C365D"/>
    <w:rsid w:val="004F5640"/>
    <w:rsid w:val="0052088E"/>
    <w:rsid w:val="00537971"/>
    <w:rsid w:val="00542383"/>
    <w:rsid w:val="00563D2D"/>
    <w:rsid w:val="005F5664"/>
    <w:rsid w:val="00644D4C"/>
    <w:rsid w:val="006455B4"/>
    <w:rsid w:val="0073087C"/>
    <w:rsid w:val="0081300C"/>
    <w:rsid w:val="008259FB"/>
    <w:rsid w:val="0086578A"/>
    <w:rsid w:val="00896C70"/>
    <w:rsid w:val="008A39DB"/>
    <w:rsid w:val="008D1EEE"/>
    <w:rsid w:val="008F28AC"/>
    <w:rsid w:val="00916EDC"/>
    <w:rsid w:val="00A07FEF"/>
    <w:rsid w:val="00A357DF"/>
    <w:rsid w:val="00A9085A"/>
    <w:rsid w:val="00AC168F"/>
    <w:rsid w:val="00AE029E"/>
    <w:rsid w:val="00B00EAE"/>
    <w:rsid w:val="00B360D3"/>
    <w:rsid w:val="00B52200"/>
    <w:rsid w:val="00B6103D"/>
    <w:rsid w:val="00B72B48"/>
    <w:rsid w:val="00C97D5E"/>
    <w:rsid w:val="00CB101E"/>
    <w:rsid w:val="00CC53EA"/>
    <w:rsid w:val="00D40733"/>
    <w:rsid w:val="00D671B4"/>
    <w:rsid w:val="00D86601"/>
    <w:rsid w:val="00E308EE"/>
    <w:rsid w:val="00E42B3A"/>
    <w:rsid w:val="00EB262D"/>
    <w:rsid w:val="00FA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DC1F7D"/>
  <w15:docId w15:val="{7D5AB31E-6509-4D1A-8F74-BEB97283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01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D86601"/>
    <w:pPr>
      <w:keepNext/>
      <w:numPr>
        <w:numId w:val="3"/>
      </w:numPr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D86601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D86601"/>
    <w:pPr>
      <w:keepNext/>
      <w:numPr>
        <w:ilvl w:val="2"/>
        <w:numId w:val="4"/>
      </w:numPr>
      <w:spacing w:before="240" w:after="240"/>
      <w:outlineLvl w:val="2"/>
    </w:pPr>
    <w:rPr>
      <w:b/>
      <w:color w:val="8DB3E2"/>
      <w:sz w:val="24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D86601"/>
    <w:pPr>
      <w:keepNext/>
      <w:numPr>
        <w:ilvl w:val="3"/>
        <w:numId w:val="1"/>
      </w:numPr>
      <w:spacing w:before="240" w:after="60"/>
      <w:ind w:left="0" w:firstLine="0"/>
      <w:outlineLvl w:val="3"/>
    </w:pPr>
    <w:rPr>
      <w:b/>
      <w:color w:val="A6A6A6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D86601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D86601"/>
    <w:rPr>
      <w:rFonts w:ascii="Verdana" w:hAnsi="Verdana"/>
      <w:b/>
      <w:color w:val="000066"/>
      <w:sz w:val="22"/>
    </w:rPr>
  </w:style>
  <w:style w:type="paragraph" w:styleId="Header">
    <w:name w:val="header"/>
    <w:basedOn w:val="Normal"/>
    <w:link w:val="HeaderChar"/>
    <w:unhideWhenUsed/>
    <w:rsid w:val="00563D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63D2D"/>
    <w:rPr>
      <w:rFonts w:ascii="Verdana" w:hAnsi="Verdana"/>
    </w:rPr>
  </w:style>
  <w:style w:type="paragraph" w:styleId="Footer">
    <w:name w:val="footer"/>
    <w:basedOn w:val="Normal"/>
    <w:link w:val="FooterChar"/>
    <w:uiPriority w:val="99"/>
    <w:unhideWhenUsed/>
    <w:rsid w:val="00563D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D2D"/>
    <w:rPr>
      <w:rFonts w:ascii="Verdana" w:hAnsi="Verdana"/>
    </w:rPr>
  </w:style>
  <w:style w:type="table" w:styleId="TableGrid">
    <w:name w:val="Table Grid"/>
    <w:basedOn w:val="TableNormal"/>
    <w:rsid w:val="00563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3D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D2D"/>
    <w:rPr>
      <w:rFonts w:ascii="Tahoma" w:hAnsi="Tahoma" w:cs="Tahoma"/>
      <w:sz w:val="16"/>
      <w:szCs w:val="16"/>
    </w:rPr>
  </w:style>
  <w:style w:type="paragraph" w:customStyle="1" w:styleId="TableContent">
    <w:name w:val="TableContent"/>
    <w:basedOn w:val="Normal"/>
    <w:qFormat/>
    <w:rsid w:val="00D86601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D86601"/>
    <w:pPr>
      <w:numPr>
        <w:numId w:val="5"/>
      </w:numPr>
      <w:contextualSpacing/>
    </w:p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D86601"/>
    <w:rPr>
      <w:rFonts w:ascii="Verdana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D86601"/>
    <w:rPr>
      <w:rFonts w:ascii="Verdana" w:hAnsi="Verdana"/>
      <w:b/>
      <w:color w:val="A6A6A6"/>
      <w:sz w:val="24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6601"/>
    <w:pPr>
      <w:jc w:val="center"/>
    </w:pPr>
    <w:rPr>
      <w:b/>
    </w:rPr>
  </w:style>
  <w:style w:type="paragraph" w:customStyle="1" w:styleId="Heading1-Appendices">
    <w:name w:val="Heading 1-Appendices"/>
    <w:basedOn w:val="Heading1"/>
    <w:next w:val="Normal"/>
    <w:rsid w:val="000171F5"/>
    <w:pPr>
      <w:keepLines/>
      <w:numPr>
        <w:numId w:val="0"/>
      </w:numPr>
      <w:pBdr>
        <w:bottom w:val="single" w:sz="12" w:space="1" w:color="999999"/>
      </w:pBdr>
      <w:shd w:val="clear" w:color="auto" w:fill="auto"/>
      <w:tabs>
        <w:tab w:val="left" w:pos="1881"/>
      </w:tabs>
      <w:spacing w:before="320"/>
      <w:jc w:val="left"/>
    </w:pPr>
    <w:rPr>
      <w:rFonts w:ascii="Tahoma" w:hAnsi="Tahoma" w:cs="Tahoma"/>
      <w:bCs/>
      <w:noProof/>
      <w:color w:val="auto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le\Dropbox%20(CSPL)\CSPL\CSPL%20IMS\IMS%20Forms\7.2b%20FORM-NCR_CAR%20Register%20(Rev%20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7.2b FORM-NCR_CAR Register (Rev 2)</Template>
  <TotalTime>7</TotalTime>
  <Pages>1</Pages>
  <Words>237</Words>
  <Characters>1354</Characters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2019-08-14T16:41:00Z</dcterms:created>
  <dcterms:modified xsi:type="dcterms:W3CDTF">2020-04-19T23:46:00Z</dcterms:modified>
</cp:coreProperties>
</file>